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174" w:rsidRDefault="00254146" w:rsidP="003C7174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6652260</wp:posOffset>
                </wp:positionH>
                <wp:positionV relativeFrom="paragraph">
                  <wp:posOffset>-911860</wp:posOffset>
                </wp:positionV>
                <wp:extent cx="93345" cy="5071745"/>
                <wp:effectExtent l="0" t="0" r="0" b="0"/>
                <wp:wrapNone/>
                <wp:docPr id="3" name="Rectangle 3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5071745"/>
                        </a:xfrm>
                        <a:prstGeom prst="rect">
                          <a:avLst/>
                        </a:prstGeom>
                        <a:solidFill>
                          <a:srgbClr val="33CCCC"/>
                        </a:solidFill>
                        <a:ln w="9525">
                          <a:solidFill>
                            <a:srgbClr val="33CCCC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00000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652FA3" id="Rectangle 3547" o:spid="_x0000_s1026" style="position:absolute;margin-left:523.8pt;margin-top:-71.8pt;width:7.35pt;height:399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" fillcolor="#3cc" strokecolor="#3cc">
                <v:shadow color="black"/>
              </v:rect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6252210</wp:posOffset>
                </wp:positionH>
                <wp:positionV relativeFrom="paragraph">
                  <wp:posOffset>-911860</wp:posOffset>
                </wp:positionV>
                <wp:extent cx="200660" cy="5071745"/>
                <wp:effectExtent l="0" t="0" r="0" b="0"/>
                <wp:wrapNone/>
                <wp:docPr id="2" name="Rectangle 3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660" cy="5071745"/>
                        </a:xfrm>
                        <a:prstGeom prst="rect">
                          <a:avLst/>
                        </a:prstGeom>
                        <a:solidFill>
                          <a:srgbClr val="800080"/>
                        </a:solidFill>
                        <a:ln w="9525">
                          <a:solidFill>
                            <a:srgbClr val="969696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00000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514F31" id="Rectangle 3546" o:spid="_x0000_s1026" style="position:absolute;margin-left:492.3pt;margin-top:-71.8pt;width:15.8pt;height:399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" fillcolor="purple" strokecolor="#969696">
                <v:shadow color="black"/>
              </v:rect>
            </w:pict>
          </mc:Fallback>
        </mc:AlternateContent>
      </w:r>
    </w:p>
    <w:p w:rsidR="003C7174" w:rsidRDefault="003C7174" w:rsidP="003C7174">
      <w:pPr>
        <w:rPr>
          <w:rFonts w:cs="Arial"/>
        </w:rPr>
      </w:pPr>
    </w:p>
    <w:p w:rsidR="003C7174" w:rsidRDefault="003C7174" w:rsidP="003C7174">
      <w:pPr>
        <w:rPr>
          <w:rFonts w:cs="Arial"/>
        </w:rPr>
      </w:pPr>
    </w:p>
    <w:p w:rsidR="0084148E" w:rsidRDefault="0084148E" w:rsidP="0084148E">
      <w:pPr>
        <w:pStyle w:val="Title"/>
      </w:pPr>
    </w:p>
    <w:p w:rsidR="0084148E" w:rsidRDefault="0084148E" w:rsidP="0084148E">
      <w:pPr>
        <w:pStyle w:val="Title"/>
      </w:pPr>
    </w:p>
    <w:p w:rsidR="0084148E" w:rsidRDefault="0084148E" w:rsidP="0084148E">
      <w:pPr>
        <w:pStyle w:val="Title"/>
      </w:pPr>
    </w:p>
    <w:p w:rsidR="0084148E" w:rsidRDefault="0084148E" w:rsidP="0084148E">
      <w:pPr>
        <w:pStyle w:val="Title"/>
      </w:pPr>
    </w:p>
    <w:p w:rsidR="0084148E" w:rsidRDefault="0084148E" w:rsidP="0084148E">
      <w:pPr>
        <w:pStyle w:val="Title"/>
      </w:pPr>
    </w:p>
    <w:p w:rsidR="0084148E" w:rsidRDefault="0084148E" w:rsidP="0084148E">
      <w:pPr>
        <w:pStyle w:val="Title"/>
      </w:pPr>
    </w:p>
    <w:p w:rsidR="006505C8" w:rsidRDefault="006505C8" w:rsidP="0084148E">
      <w:pPr>
        <w:pStyle w:val="Title"/>
      </w:pPr>
    </w:p>
    <w:p w:rsidR="006505C8" w:rsidRDefault="006505C8" w:rsidP="0084148E">
      <w:pPr>
        <w:pStyle w:val="Title"/>
      </w:pPr>
    </w:p>
    <w:p w:rsidR="006505C8" w:rsidRDefault="006505C8" w:rsidP="0084148E">
      <w:pPr>
        <w:pStyle w:val="Title"/>
      </w:pPr>
    </w:p>
    <w:p w:rsidR="006505C8" w:rsidRDefault="006505C8" w:rsidP="0084148E">
      <w:pPr>
        <w:pStyle w:val="Title"/>
      </w:pPr>
    </w:p>
    <w:p w:rsidR="00600F63" w:rsidRDefault="00600F63" w:rsidP="0084148E">
      <w:pPr>
        <w:pStyle w:val="Title"/>
      </w:pPr>
    </w:p>
    <w:p w:rsidR="00600F63" w:rsidRDefault="00600F63" w:rsidP="0084148E">
      <w:pPr>
        <w:pStyle w:val="Title"/>
      </w:pPr>
    </w:p>
    <w:p w:rsidR="006C6F59" w:rsidRDefault="00557F98" w:rsidP="0084148E">
      <w:pPr>
        <w:pStyle w:val="Title"/>
      </w:pPr>
      <w:r>
        <w:t xml:space="preserve">Azure DevOps </w:t>
      </w:r>
      <w:r w:rsidR="001D6C4C">
        <w:t>Release Pipeline</w:t>
      </w:r>
      <w:r w:rsidR="00600F63" w:rsidRPr="006505C8">
        <w:t xml:space="preserve"> </w:t>
      </w:r>
      <w:r w:rsidR="003C7174">
        <w:br w:type="page"/>
      </w:r>
      <w:r w:rsidR="006C6F59">
        <w:lastRenderedPageBreak/>
        <w:t>Revision History</w:t>
      </w:r>
    </w:p>
    <w:p w:rsidR="006C6F59" w:rsidRDefault="006C6F59">
      <w:pPr>
        <w:tabs>
          <w:tab w:val="left" w:pos="720"/>
        </w:tabs>
        <w:rPr>
          <w:rFonts w:cs="Arial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1548"/>
        <w:gridCol w:w="3744"/>
        <w:gridCol w:w="2358"/>
      </w:tblGrid>
      <w:tr w:rsidR="006C6F59">
        <w:tc>
          <w:tcPr>
            <w:tcW w:w="1908" w:type="dxa"/>
            <w:tcBorders>
              <w:bottom w:val="single" w:sz="4" w:space="0" w:color="auto"/>
            </w:tcBorders>
            <w:shd w:val="clear" w:color="auto" w:fill="808080"/>
          </w:tcPr>
          <w:p w:rsidR="006C6F59" w:rsidRDefault="006C6F59">
            <w:pPr>
              <w:tabs>
                <w:tab w:val="left" w:pos="72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shd w:val="clear" w:color="auto" w:fill="808080"/>
          </w:tcPr>
          <w:p w:rsidR="006C6F59" w:rsidRDefault="006C6F59">
            <w:pPr>
              <w:tabs>
                <w:tab w:val="left" w:pos="72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3744" w:type="dxa"/>
            <w:tcBorders>
              <w:bottom w:val="single" w:sz="4" w:space="0" w:color="auto"/>
            </w:tcBorders>
            <w:shd w:val="clear" w:color="auto" w:fill="808080"/>
          </w:tcPr>
          <w:p w:rsidR="006C6F59" w:rsidRDefault="006C6F59">
            <w:pPr>
              <w:tabs>
                <w:tab w:val="left" w:pos="72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 of Modifications</w:t>
            </w:r>
          </w:p>
        </w:tc>
        <w:tc>
          <w:tcPr>
            <w:tcW w:w="2358" w:type="dxa"/>
            <w:tcBorders>
              <w:bottom w:val="single" w:sz="4" w:space="0" w:color="auto"/>
            </w:tcBorders>
            <w:shd w:val="clear" w:color="auto" w:fill="808080"/>
          </w:tcPr>
          <w:p w:rsidR="006C6F59" w:rsidRDefault="006C6F59">
            <w:pPr>
              <w:tabs>
                <w:tab w:val="left" w:pos="72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Updated By</w:t>
            </w:r>
          </w:p>
        </w:tc>
      </w:tr>
      <w:tr w:rsidR="006C6F59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505C8" w:rsidP="001A61F9">
            <w:pPr>
              <w:tabs>
                <w:tab w:val="left" w:pos="720"/>
              </w:tabs>
              <w:jc w:val="center"/>
            </w:pPr>
            <w:r>
              <w:t>0</w:t>
            </w:r>
            <w:r w:rsidR="006D7FE1">
              <w:t>7</w:t>
            </w:r>
            <w:r>
              <w:t>/</w:t>
            </w:r>
            <w:r w:rsidR="006D7FE1">
              <w:t>01</w:t>
            </w:r>
            <w:r w:rsidR="00C47420">
              <w:t>/201</w:t>
            </w:r>
            <w:r w:rsidR="006D7FE1">
              <w:t>9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1A61F9" w:rsidP="001A61F9">
            <w:pPr>
              <w:tabs>
                <w:tab w:val="left" w:pos="720"/>
              </w:tabs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1A61F9" w:rsidP="001A61F9">
            <w:pPr>
              <w:tabs>
                <w:tab w:val="left" w:pos="720"/>
              </w:tabs>
              <w:jc w:val="center"/>
            </w:pPr>
            <w:r>
              <w:t>Initial Draft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1A61F9" w:rsidP="001A61F9">
            <w:pPr>
              <w:tabs>
                <w:tab w:val="left" w:pos="720"/>
              </w:tabs>
              <w:jc w:val="center"/>
            </w:pPr>
            <w:r>
              <w:t>Elliot Faure Garcia</w:t>
            </w:r>
          </w:p>
        </w:tc>
      </w:tr>
      <w:tr w:rsidR="006C6F59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  <w:tc>
          <w:tcPr>
            <w:tcW w:w="3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</w:tr>
      <w:tr w:rsidR="006C6F59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  <w:tc>
          <w:tcPr>
            <w:tcW w:w="3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</w:tr>
      <w:tr w:rsidR="006C6F59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  <w:tc>
          <w:tcPr>
            <w:tcW w:w="3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F59" w:rsidRDefault="006C6F59">
            <w:pPr>
              <w:tabs>
                <w:tab w:val="left" w:pos="720"/>
              </w:tabs>
            </w:pPr>
          </w:p>
        </w:tc>
      </w:tr>
    </w:tbl>
    <w:p w:rsidR="006C6F59" w:rsidRDefault="006C6F59">
      <w:bookmarkStart w:id="0" w:name="_CSF"/>
      <w:bookmarkEnd w:id="0"/>
    </w:p>
    <w:p w:rsidR="006C6F59" w:rsidRDefault="006C6F59">
      <w:pPr>
        <w:pStyle w:val="Title"/>
        <w:tabs>
          <w:tab w:val="left" w:pos="720"/>
        </w:tabs>
      </w:pPr>
      <w:r>
        <w:br w:type="page"/>
      </w:r>
      <w:r>
        <w:lastRenderedPageBreak/>
        <w:t>Table of Contents</w:t>
      </w:r>
    </w:p>
    <w:p w:rsidR="006C6F59" w:rsidRDefault="006C6F59">
      <w:bookmarkStart w:id="1" w:name="_GoBack"/>
      <w:bookmarkEnd w:id="1"/>
    </w:p>
    <w:p w:rsidR="00CD68A1" w:rsidRDefault="006C6F59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\t "Nbr_SubHeader,2,Nbr_TertiaryHeader,2" </w:instrText>
      </w:r>
      <w:r>
        <w:fldChar w:fldCharType="separate"/>
      </w:r>
      <w:hyperlink w:anchor="_Toc12968791" w:history="1">
        <w:r w:rsidR="00CD68A1" w:rsidRPr="00E376EC">
          <w:rPr>
            <w:rStyle w:val="Hyperlink"/>
            <w:noProof/>
          </w:rPr>
          <w:t>Purpose</w:t>
        </w:r>
        <w:r w:rsidR="00CD68A1">
          <w:rPr>
            <w:noProof/>
            <w:webHidden/>
          </w:rPr>
          <w:tab/>
        </w:r>
        <w:r w:rsidR="00CD68A1">
          <w:rPr>
            <w:noProof/>
            <w:webHidden/>
          </w:rPr>
          <w:fldChar w:fldCharType="begin"/>
        </w:r>
        <w:r w:rsidR="00CD68A1">
          <w:rPr>
            <w:noProof/>
            <w:webHidden/>
          </w:rPr>
          <w:instrText xml:space="preserve"> PAGEREF _Toc12968791 \h </w:instrText>
        </w:r>
        <w:r w:rsidR="00CD68A1">
          <w:rPr>
            <w:noProof/>
            <w:webHidden/>
          </w:rPr>
        </w:r>
        <w:r w:rsidR="00CD68A1">
          <w:rPr>
            <w:noProof/>
            <w:webHidden/>
          </w:rPr>
          <w:fldChar w:fldCharType="separate"/>
        </w:r>
        <w:r w:rsidR="00CD68A1">
          <w:rPr>
            <w:noProof/>
            <w:webHidden/>
          </w:rPr>
          <w:t>4</w:t>
        </w:r>
        <w:r w:rsidR="00CD68A1">
          <w:rPr>
            <w:noProof/>
            <w:webHidden/>
          </w:rPr>
          <w:fldChar w:fldCharType="end"/>
        </w:r>
      </w:hyperlink>
    </w:p>
    <w:p w:rsidR="00CD68A1" w:rsidRDefault="00CD68A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968792" w:history="1">
        <w:r w:rsidRPr="00E376EC">
          <w:rPr>
            <w:rStyle w:val="Hyperlink"/>
            <w:noProof/>
          </w:rPr>
          <w:t>Assumptions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_Toc12968792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68A1" w:rsidRDefault="00CD68A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968793" w:history="1">
        <w:r w:rsidRPr="00E376EC">
          <w:rPr>
            <w:rStyle w:val="Hyperlink"/>
            <w:noProof/>
          </w:rPr>
          <w:t>Creating Release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_Toc12968793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D68A1" w:rsidRDefault="00CD68A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968794" w:history="1">
        <w:r w:rsidRPr="00E376EC">
          <w:rPr>
            <w:rStyle w:val="Hyperlink"/>
            <w:noProof/>
          </w:rPr>
          <w:t>Configure Artifacts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_Toc12968794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68A1" w:rsidRDefault="00CD68A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968795" w:history="1">
        <w:r w:rsidRPr="00E376EC">
          <w:rPr>
            <w:rStyle w:val="Hyperlink"/>
            <w:noProof/>
          </w:rPr>
          <w:t>Configure Web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_Toc12968795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68A1" w:rsidRDefault="00CD68A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968796" w:history="1">
        <w:r w:rsidRPr="00E376EC">
          <w:rPr>
            <w:rStyle w:val="Hyperlink"/>
            <w:noProof/>
          </w:rPr>
          <w:t>Configure Web API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_Toc12968796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68A1" w:rsidRDefault="00CD68A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968797" w:history="1">
        <w:r w:rsidRPr="00E376EC">
          <w:rPr>
            <w:rStyle w:val="Hyperlink"/>
            <w:noProof/>
          </w:rPr>
          <w:t>Manually Run Release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_Toc12968797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C6F59" w:rsidRDefault="006C6F59">
      <w:r>
        <w:fldChar w:fldCharType="end"/>
      </w:r>
    </w:p>
    <w:p w:rsidR="006C6F59" w:rsidRDefault="001F06A0">
      <w:pPr>
        <w:pStyle w:val="NbrSuperHeader"/>
      </w:pPr>
      <w:bookmarkStart w:id="2" w:name="_Toc12968791"/>
      <w:r>
        <w:lastRenderedPageBreak/>
        <w:t>Purpose</w:t>
      </w:r>
      <w:bookmarkEnd w:id="2"/>
    </w:p>
    <w:p w:rsidR="007C24A9" w:rsidRDefault="0057319F" w:rsidP="00C47420">
      <w:pPr>
        <w:rPr>
          <w:rFonts w:asciiTheme="minorHAnsi" w:hAnsiTheme="minorHAnsi" w:cstheme="minorHAnsi"/>
          <w:sz w:val="24"/>
          <w:szCs w:val="24"/>
        </w:rPr>
      </w:pPr>
      <w:r w:rsidRPr="001C2263">
        <w:rPr>
          <w:rFonts w:asciiTheme="minorHAnsi" w:hAnsiTheme="minorHAnsi" w:cstheme="minorHAnsi"/>
          <w:sz w:val="24"/>
          <w:szCs w:val="24"/>
        </w:rPr>
        <w:t xml:space="preserve">The purpose of this document is to provide </w:t>
      </w:r>
      <w:r w:rsidR="00C47420" w:rsidRPr="001C2263">
        <w:rPr>
          <w:rFonts w:asciiTheme="minorHAnsi" w:hAnsiTheme="minorHAnsi" w:cstheme="minorHAnsi"/>
          <w:sz w:val="24"/>
          <w:szCs w:val="24"/>
        </w:rPr>
        <w:t xml:space="preserve">a step by step tutorial on how to </w:t>
      </w:r>
      <w:r w:rsidR="005F43C3" w:rsidRPr="001C2263">
        <w:rPr>
          <w:rFonts w:asciiTheme="minorHAnsi" w:hAnsiTheme="minorHAnsi" w:cstheme="minorHAnsi"/>
          <w:sz w:val="24"/>
          <w:szCs w:val="24"/>
        </w:rPr>
        <w:t xml:space="preserve">create a release pipeline in </w:t>
      </w:r>
      <w:r w:rsidR="00034D40" w:rsidRPr="001C2263">
        <w:rPr>
          <w:rFonts w:asciiTheme="minorHAnsi" w:hAnsiTheme="minorHAnsi" w:cstheme="minorHAnsi"/>
          <w:sz w:val="24"/>
          <w:szCs w:val="24"/>
        </w:rPr>
        <w:t xml:space="preserve">for a Web Application and API in </w:t>
      </w:r>
      <w:r w:rsidR="005F43C3" w:rsidRPr="001C2263">
        <w:rPr>
          <w:rFonts w:asciiTheme="minorHAnsi" w:hAnsiTheme="minorHAnsi" w:cstheme="minorHAnsi"/>
          <w:sz w:val="24"/>
          <w:szCs w:val="24"/>
        </w:rPr>
        <w:t>Azure DevOps.</w:t>
      </w:r>
    </w:p>
    <w:p w:rsidR="00791E54" w:rsidRDefault="00791E54" w:rsidP="00C47420">
      <w:pPr>
        <w:rPr>
          <w:rFonts w:asciiTheme="minorHAnsi" w:hAnsiTheme="minorHAnsi" w:cstheme="minorHAnsi"/>
          <w:sz w:val="24"/>
          <w:szCs w:val="24"/>
        </w:rPr>
      </w:pPr>
    </w:p>
    <w:p w:rsidR="00791E54" w:rsidRDefault="00791E54" w:rsidP="00791E54">
      <w:pPr>
        <w:pStyle w:val="NbrSuperHeader"/>
      </w:pPr>
      <w:bookmarkStart w:id="3" w:name="_Toc12968792"/>
      <w:r>
        <w:lastRenderedPageBreak/>
        <w:t>Assumptions</w:t>
      </w:r>
      <w:bookmarkEnd w:id="3"/>
    </w:p>
    <w:p w:rsidR="00791E54" w:rsidRDefault="00791E54" w:rsidP="00791E54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This </w:t>
      </w:r>
      <w:r w:rsidR="00C94F67">
        <w:rPr>
          <w:rFonts w:asciiTheme="minorHAnsi" w:hAnsiTheme="minorHAnsi" w:cstheme="minorHAnsi"/>
          <w:sz w:val="24"/>
          <w:szCs w:val="24"/>
        </w:rPr>
        <w:t xml:space="preserve">documentation assumes that all </w:t>
      </w:r>
      <w:r w:rsidR="00C94F67">
        <w:rPr>
          <w:rFonts w:asciiTheme="minorHAnsi" w:hAnsiTheme="minorHAnsi" w:cstheme="minorHAnsi"/>
          <w:sz w:val="24"/>
          <w:szCs w:val="24"/>
        </w:rPr>
        <w:t xml:space="preserve">application settings </w:t>
      </w:r>
      <w:r w:rsidR="00C94F67">
        <w:rPr>
          <w:rFonts w:asciiTheme="minorHAnsi" w:hAnsiTheme="minorHAnsi" w:cstheme="minorHAnsi"/>
          <w:sz w:val="24"/>
          <w:szCs w:val="24"/>
        </w:rPr>
        <w:t>for each resource in Azure has been configured prior to the deployment.</w:t>
      </w:r>
    </w:p>
    <w:p w:rsidR="00C94F67" w:rsidRDefault="00C94F67" w:rsidP="00791E54">
      <w:pPr>
        <w:rPr>
          <w:rFonts w:asciiTheme="minorHAnsi" w:hAnsiTheme="minorHAnsi" w:cstheme="minorHAnsi"/>
          <w:sz w:val="24"/>
          <w:szCs w:val="24"/>
        </w:rPr>
      </w:pPr>
    </w:p>
    <w:p w:rsidR="00C94F67" w:rsidRPr="001C2263" w:rsidRDefault="00C94F67" w:rsidP="00791E54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82A6066" wp14:editId="1BF8A14D">
            <wp:extent cx="5943600" cy="62452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54" w:rsidRPr="001C2263" w:rsidRDefault="00791E54" w:rsidP="00C47420">
      <w:pPr>
        <w:rPr>
          <w:rFonts w:asciiTheme="minorHAnsi" w:hAnsiTheme="minorHAnsi" w:cstheme="minorHAnsi"/>
          <w:sz w:val="24"/>
          <w:szCs w:val="24"/>
        </w:rPr>
      </w:pPr>
    </w:p>
    <w:p w:rsidR="007C24A9" w:rsidRDefault="007C24A9" w:rsidP="007C24A9">
      <w:pPr>
        <w:pStyle w:val="NbrSuperHeader"/>
      </w:pPr>
      <w:bookmarkStart w:id="4" w:name="_Toc12968793"/>
      <w:r>
        <w:lastRenderedPageBreak/>
        <w:t xml:space="preserve">Creating </w:t>
      </w:r>
      <w:r w:rsidR="00034D40">
        <w:t>Release Pipeline</w:t>
      </w:r>
      <w:bookmarkEnd w:id="4"/>
    </w:p>
    <w:p w:rsidR="007C24A9" w:rsidRDefault="007C24A9" w:rsidP="00C47420"/>
    <w:p w:rsidR="00034D40" w:rsidRDefault="00034D40" w:rsidP="009A4189">
      <w:pPr>
        <w:pStyle w:val="NormalWeb"/>
        <w:numPr>
          <w:ilvl w:val="0"/>
          <w:numId w:val="14"/>
        </w:numPr>
        <w:spacing w:before="0" w:beforeAutospacing="0" w:after="0" w:afterAutospacing="0" w:line="270" w:lineRule="atLeast"/>
        <w:rPr>
          <w:rFonts w:asciiTheme="minorHAnsi" w:hAnsiTheme="minorHAnsi" w:cstheme="minorHAnsi"/>
        </w:rPr>
      </w:pPr>
      <w:r w:rsidRPr="00034D40">
        <w:rPr>
          <w:rFonts w:asciiTheme="minorHAnsi" w:hAnsiTheme="minorHAnsi" w:cstheme="minorHAnsi"/>
          <w:b/>
          <w:color w:val="2A2A2A"/>
        </w:rPr>
        <w:t>Navigate</w:t>
      </w:r>
      <w:r w:rsidRPr="00034D40">
        <w:rPr>
          <w:rFonts w:asciiTheme="minorHAnsi" w:hAnsiTheme="minorHAnsi" w:cstheme="minorHAnsi"/>
          <w:color w:val="2A2A2A"/>
        </w:rPr>
        <w:t xml:space="preserve"> to </w:t>
      </w:r>
      <w:hyperlink r:id="rId8" w:history="1">
        <w:r w:rsidRPr="00034D40">
          <w:rPr>
            <w:rStyle w:val="Hyperlink"/>
            <w:rFonts w:asciiTheme="minorHAnsi" w:hAnsiTheme="minorHAnsi" w:cstheme="minorHAnsi"/>
          </w:rPr>
          <w:t>https://meck-tfs.visualstudio.com/</w:t>
        </w:r>
      </w:hyperlink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Theme="minorHAnsi" w:hAnsiTheme="minorHAnsi" w:cstheme="minorHAnsi"/>
          <w:color w:val="2A2A2A"/>
        </w:rPr>
      </w:pP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76DC24E" wp14:editId="4FE13070">
            <wp:extent cx="4860099" cy="327537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949" cy="32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0" w:rsidRP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Theme="minorHAnsi" w:hAnsiTheme="minorHAnsi" w:cstheme="minorHAnsi"/>
        </w:rPr>
      </w:pPr>
    </w:p>
    <w:p w:rsidR="00034D40" w:rsidRDefault="00034D40" w:rsidP="009A4189">
      <w:pPr>
        <w:pStyle w:val="NormalWeb"/>
        <w:numPr>
          <w:ilvl w:val="0"/>
          <w:numId w:val="14"/>
        </w:numPr>
        <w:spacing w:before="0" w:beforeAutospacing="0" w:after="0" w:afterAutospacing="0" w:line="270" w:lineRule="atLeast"/>
        <w:rPr>
          <w:rFonts w:asciiTheme="minorHAnsi" w:hAnsiTheme="minorHAnsi" w:cstheme="minorHAnsi"/>
        </w:rPr>
      </w:pPr>
      <w:r w:rsidRPr="00034D40">
        <w:rPr>
          <w:rFonts w:asciiTheme="minorHAnsi" w:hAnsiTheme="minorHAnsi" w:cstheme="minorHAnsi"/>
          <w:b/>
        </w:rPr>
        <w:t>Select</w:t>
      </w:r>
      <w:r w:rsidRPr="00034D40">
        <w:rPr>
          <w:rFonts w:asciiTheme="minorHAnsi" w:hAnsiTheme="minorHAnsi" w:cstheme="minorHAnsi"/>
        </w:rPr>
        <w:t xml:space="preserve"> the Project</w:t>
      </w: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Theme="minorHAnsi" w:hAnsiTheme="minorHAnsi" w:cstheme="minorHAnsi"/>
          <w:b/>
        </w:rPr>
      </w:pP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07F5DB1" wp14:editId="112E25FD">
            <wp:extent cx="4859655" cy="327507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68" cy="32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0" w:rsidRP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Theme="minorHAnsi" w:hAnsiTheme="minorHAnsi" w:cstheme="minorHAnsi"/>
        </w:rPr>
      </w:pPr>
    </w:p>
    <w:p w:rsidR="00034D40" w:rsidRPr="008C68E2" w:rsidRDefault="00034D40" w:rsidP="009A4189">
      <w:pPr>
        <w:pStyle w:val="NormalWeb"/>
        <w:numPr>
          <w:ilvl w:val="0"/>
          <w:numId w:val="14"/>
        </w:numPr>
        <w:spacing w:before="0" w:beforeAutospacing="0" w:after="0" w:afterAutospacing="0" w:line="270" w:lineRule="atLeast"/>
        <w:rPr>
          <w:rFonts w:asciiTheme="minorHAnsi" w:hAnsiTheme="minorHAnsi" w:cstheme="minorHAnsi"/>
          <w:color w:val="2A2A2A"/>
        </w:rPr>
      </w:pPr>
      <w:r w:rsidRPr="008C68E2">
        <w:rPr>
          <w:rFonts w:asciiTheme="minorHAnsi" w:hAnsiTheme="minorHAnsi" w:cstheme="minorHAnsi"/>
          <w:b/>
          <w:color w:val="2A2A2A"/>
        </w:rPr>
        <w:lastRenderedPageBreak/>
        <w:t>Select</w:t>
      </w:r>
      <w:r w:rsidRPr="008C68E2">
        <w:rPr>
          <w:rFonts w:asciiTheme="minorHAnsi" w:hAnsiTheme="minorHAnsi" w:cstheme="minorHAnsi"/>
          <w:color w:val="2A2A2A"/>
        </w:rPr>
        <w:t xml:space="preserve"> Pipelines and </w:t>
      </w:r>
      <w:r w:rsidRPr="008C68E2">
        <w:rPr>
          <w:rFonts w:asciiTheme="minorHAnsi" w:hAnsiTheme="minorHAnsi" w:cstheme="minorHAnsi"/>
          <w:b/>
          <w:color w:val="2A2A2A"/>
        </w:rPr>
        <w:t xml:space="preserve">Select </w:t>
      </w:r>
      <w:r w:rsidRPr="008C68E2">
        <w:rPr>
          <w:rFonts w:asciiTheme="minorHAnsi" w:hAnsiTheme="minorHAnsi" w:cstheme="minorHAnsi"/>
          <w:color w:val="2A2A2A"/>
        </w:rPr>
        <w:t>Releases</w:t>
      </w: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color w:val="2A2A2A"/>
          <w:sz w:val="20"/>
          <w:szCs w:val="20"/>
        </w:rPr>
      </w:pP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color w:val="2A2A2A"/>
          <w:sz w:val="20"/>
          <w:szCs w:val="20"/>
        </w:rPr>
      </w:pPr>
      <w:r>
        <w:rPr>
          <w:noProof/>
        </w:rPr>
        <w:drawing>
          <wp:inline distT="0" distB="0" distL="0" distR="0" wp14:anchorId="740322D5" wp14:editId="1135C559">
            <wp:extent cx="1717944" cy="3908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5655" cy="39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color w:val="2A2A2A"/>
          <w:sz w:val="20"/>
          <w:szCs w:val="20"/>
        </w:rPr>
      </w:pPr>
    </w:p>
    <w:p w:rsidR="00034D40" w:rsidRPr="008C68E2" w:rsidRDefault="00034D40" w:rsidP="009A4189">
      <w:pPr>
        <w:pStyle w:val="NormalWeb"/>
        <w:numPr>
          <w:ilvl w:val="0"/>
          <w:numId w:val="14"/>
        </w:numPr>
        <w:spacing w:before="0" w:beforeAutospacing="0" w:after="0" w:afterAutospacing="0" w:line="270" w:lineRule="atLeast"/>
        <w:rPr>
          <w:rFonts w:asciiTheme="minorHAnsi" w:hAnsiTheme="minorHAnsi" w:cstheme="minorHAnsi"/>
          <w:color w:val="2A2A2A"/>
        </w:rPr>
      </w:pPr>
      <w:r w:rsidRPr="008C68E2">
        <w:rPr>
          <w:rFonts w:asciiTheme="minorHAnsi" w:hAnsiTheme="minorHAnsi" w:cstheme="minorHAnsi"/>
          <w:b/>
          <w:color w:val="2A2A2A"/>
        </w:rPr>
        <w:t xml:space="preserve">Click </w:t>
      </w:r>
      <w:r w:rsidRPr="008C68E2">
        <w:rPr>
          <w:rFonts w:asciiTheme="minorHAnsi" w:hAnsiTheme="minorHAnsi" w:cstheme="minorHAnsi"/>
          <w:color w:val="2A2A2A"/>
        </w:rPr>
        <w:t>New</w:t>
      </w: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b/>
          <w:color w:val="2A2A2A"/>
          <w:sz w:val="20"/>
          <w:szCs w:val="20"/>
        </w:rPr>
      </w:pPr>
    </w:p>
    <w:p w:rsidR="00034D40" w:rsidRP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color w:val="2A2A2A"/>
          <w:sz w:val="20"/>
          <w:szCs w:val="20"/>
        </w:rPr>
      </w:pPr>
      <w:r>
        <w:rPr>
          <w:noProof/>
        </w:rPr>
        <w:drawing>
          <wp:inline distT="0" distB="0" distL="0" distR="0" wp14:anchorId="0116E520" wp14:editId="6660A48F">
            <wp:extent cx="3076575" cy="952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0" w:rsidRP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color w:val="2A2A2A"/>
          <w:sz w:val="20"/>
          <w:szCs w:val="20"/>
        </w:rPr>
      </w:pPr>
    </w:p>
    <w:p w:rsidR="00034D40" w:rsidRPr="008C68E2" w:rsidRDefault="00034D40" w:rsidP="009A4189">
      <w:pPr>
        <w:pStyle w:val="NormalWeb"/>
        <w:numPr>
          <w:ilvl w:val="0"/>
          <w:numId w:val="14"/>
        </w:numPr>
        <w:spacing w:before="0" w:beforeAutospacing="0" w:after="0" w:afterAutospacing="0" w:line="270" w:lineRule="atLeast"/>
        <w:rPr>
          <w:rFonts w:asciiTheme="minorHAnsi" w:hAnsiTheme="minorHAnsi" w:cstheme="minorHAnsi"/>
          <w:color w:val="2A2A2A"/>
        </w:rPr>
      </w:pPr>
      <w:r w:rsidRPr="008C68E2">
        <w:rPr>
          <w:rFonts w:asciiTheme="minorHAnsi" w:hAnsiTheme="minorHAnsi" w:cstheme="minorHAnsi"/>
          <w:b/>
          <w:color w:val="2A2A2A"/>
        </w:rPr>
        <w:t>Select ‘</w:t>
      </w:r>
      <w:r w:rsidRPr="008C68E2">
        <w:rPr>
          <w:rFonts w:asciiTheme="minorHAnsi" w:hAnsiTheme="minorHAnsi" w:cstheme="minorHAnsi"/>
          <w:color w:val="2A2A2A"/>
        </w:rPr>
        <w:t>New Release Pipeline’</w:t>
      </w: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b/>
          <w:color w:val="2A2A2A"/>
          <w:sz w:val="20"/>
          <w:szCs w:val="20"/>
        </w:rPr>
      </w:pP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color w:val="2A2A2A"/>
          <w:sz w:val="20"/>
          <w:szCs w:val="20"/>
        </w:rPr>
      </w:pPr>
      <w:r>
        <w:rPr>
          <w:noProof/>
        </w:rPr>
        <w:drawing>
          <wp:inline distT="0" distB="0" distL="0" distR="0" wp14:anchorId="42E28918" wp14:editId="07B24460">
            <wp:extent cx="3385820" cy="186899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50" t="17163" r="69653" b="65720"/>
                    <a:stretch/>
                  </pic:blipFill>
                  <pic:spPr bwMode="auto">
                    <a:xfrm>
                      <a:off x="0" y="0"/>
                      <a:ext cx="3401207" cy="187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D40" w:rsidRPr="008C68E2" w:rsidRDefault="00034D40" w:rsidP="009A4189">
      <w:pPr>
        <w:pStyle w:val="NormalWeb"/>
        <w:numPr>
          <w:ilvl w:val="0"/>
          <w:numId w:val="14"/>
        </w:numPr>
        <w:spacing w:before="0" w:beforeAutospacing="0" w:after="0" w:afterAutospacing="0" w:line="270" w:lineRule="atLeast"/>
        <w:rPr>
          <w:rFonts w:asciiTheme="minorHAnsi" w:hAnsiTheme="minorHAnsi" w:cstheme="minorHAnsi"/>
          <w:color w:val="2A2A2A"/>
        </w:rPr>
      </w:pPr>
      <w:r w:rsidRPr="008C68E2">
        <w:rPr>
          <w:rFonts w:asciiTheme="minorHAnsi" w:hAnsiTheme="minorHAnsi" w:cstheme="minorHAnsi"/>
          <w:b/>
          <w:color w:val="2A2A2A"/>
        </w:rPr>
        <w:lastRenderedPageBreak/>
        <w:t xml:space="preserve">Select </w:t>
      </w:r>
      <w:r w:rsidRPr="008C68E2">
        <w:rPr>
          <w:rFonts w:asciiTheme="minorHAnsi" w:hAnsiTheme="minorHAnsi" w:cstheme="minorHAnsi"/>
          <w:color w:val="2A2A2A"/>
        </w:rPr>
        <w:t>‘Azure App Service Deployment’</w:t>
      </w:r>
    </w:p>
    <w:p w:rsidR="00034D40" w:rsidRPr="008C68E2" w:rsidRDefault="00034D40" w:rsidP="009A4189">
      <w:pPr>
        <w:pStyle w:val="NormalWeb"/>
        <w:numPr>
          <w:ilvl w:val="0"/>
          <w:numId w:val="14"/>
        </w:numPr>
        <w:spacing w:before="0" w:beforeAutospacing="0" w:after="0" w:afterAutospacing="0" w:line="270" w:lineRule="atLeast"/>
        <w:rPr>
          <w:rFonts w:asciiTheme="minorHAnsi" w:hAnsiTheme="minorHAnsi" w:cstheme="minorHAnsi"/>
          <w:color w:val="2A2A2A"/>
        </w:rPr>
      </w:pPr>
      <w:r w:rsidRPr="008C68E2">
        <w:rPr>
          <w:rFonts w:asciiTheme="minorHAnsi" w:hAnsiTheme="minorHAnsi" w:cstheme="minorHAnsi"/>
          <w:b/>
          <w:color w:val="2A2A2A"/>
        </w:rPr>
        <w:t xml:space="preserve">Click </w:t>
      </w:r>
      <w:r w:rsidRPr="008C68E2">
        <w:rPr>
          <w:rFonts w:asciiTheme="minorHAnsi" w:hAnsiTheme="minorHAnsi" w:cstheme="minorHAnsi"/>
          <w:color w:val="2A2A2A"/>
        </w:rPr>
        <w:t>‘Apply’</w:t>
      </w: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b/>
          <w:color w:val="2A2A2A"/>
          <w:sz w:val="20"/>
          <w:szCs w:val="20"/>
        </w:rPr>
      </w:pP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color w:val="2A2A2A"/>
          <w:sz w:val="20"/>
          <w:szCs w:val="20"/>
        </w:rPr>
      </w:pPr>
      <w:r>
        <w:rPr>
          <w:noProof/>
        </w:rPr>
        <w:drawing>
          <wp:inline distT="0" distB="0" distL="0" distR="0" wp14:anchorId="393ABED7" wp14:editId="1DB805BD">
            <wp:extent cx="5010411" cy="196134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455" cy="19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0" w:rsidRDefault="00034D40" w:rsidP="00034D40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color w:val="2A2A2A"/>
          <w:sz w:val="20"/>
          <w:szCs w:val="20"/>
        </w:rPr>
      </w:pPr>
    </w:p>
    <w:p w:rsidR="00034D40" w:rsidRDefault="00034D40" w:rsidP="008051D5">
      <w:pPr>
        <w:pStyle w:val="NormalWeb"/>
        <w:spacing w:before="0" w:beforeAutospacing="0" w:after="0" w:afterAutospacing="0" w:line="270" w:lineRule="atLeast"/>
        <w:ind w:left="720"/>
        <w:rPr>
          <w:rFonts w:ascii="Segoe UI" w:hAnsi="Segoe UI" w:cs="Segoe UI"/>
          <w:color w:val="2A2A2A"/>
          <w:sz w:val="20"/>
          <w:szCs w:val="20"/>
        </w:rPr>
      </w:pPr>
    </w:p>
    <w:p w:rsidR="00761FC0" w:rsidRDefault="00D87A99" w:rsidP="00761FC0">
      <w:pPr>
        <w:pStyle w:val="NbrSuperHeader"/>
      </w:pPr>
      <w:bookmarkStart w:id="5" w:name="_Toc12968794"/>
      <w:r>
        <w:lastRenderedPageBreak/>
        <w:t>Configure Artifacts</w:t>
      </w:r>
      <w:bookmarkEnd w:id="5"/>
    </w:p>
    <w:p w:rsidR="00761FC0" w:rsidRDefault="00761FC0" w:rsidP="00C47420"/>
    <w:p w:rsidR="00761FC0" w:rsidRPr="00D87A99" w:rsidRDefault="00D87A99" w:rsidP="009A4189">
      <w:pPr>
        <w:pStyle w:val="ListParagraph"/>
        <w:numPr>
          <w:ilvl w:val="0"/>
          <w:numId w:val="15"/>
        </w:numPr>
      </w:pPr>
      <w:r>
        <w:rPr>
          <w:rFonts w:cstheme="minorHAnsi"/>
          <w:b/>
          <w:color w:val="2A2A2A"/>
          <w:sz w:val="24"/>
          <w:szCs w:val="24"/>
        </w:rPr>
        <w:t xml:space="preserve">Click </w:t>
      </w:r>
      <w:r>
        <w:rPr>
          <w:rFonts w:cstheme="minorHAnsi"/>
          <w:color w:val="2A2A2A"/>
          <w:sz w:val="24"/>
          <w:szCs w:val="24"/>
        </w:rPr>
        <w:t>on ‘Add an artifact’</w:t>
      </w:r>
    </w:p>
    <w:p w:rsidR="00D87A99" w:rsidRDefault="00D87A99" w:rsidP="00D87A99">
      <w:pPr>
        <w:pStyle w:val="ListParagraph"/>
        <w:rPr>
          <w:rFonts w:cstheme="minorHAnsi"/>
          <w:b/>
          <w:color w:val="2A2A2A"/>
          <w:sz w:val="24"/>
          <w:szCs w:val="24"/>
        </w:rPr>
      </w:pPr>
    </w:p>
    <w:p w:rsidR="00D87A99" w:rsidRDefault="00D87A99" w:rsidP="00D87A99">
      <w:pPr>
        <w:pStyle w:val="ListParagraph"/>
      </w:pPr>
      <w:r>
        <w:rPr>
          <w:noProof/>
        </w:rPr>
        <w:drawing>
          <wp:inline distT="0" distB="0" distL="0" distR="0" wp14:anchorId="4888C052" wp14:editId="4146DCA9">
            <wp:extent cx="1724362" cy="250520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9389" cy="25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99" w:rsidRDefault="00D87A99" w:rsidP="00D87A99">
      <w:pPr>
        <w:pStyle w:val="ListParagraph"/>
      </w:pPr>
    </w:p>
    <w:p w:rsidR="00D87A99" w:rsidRPr="008C68E2" w:rsidRDefault="00D87A99" w:rsidP="009A418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Select </w:t>
      </w:r>
      <w:r w:rsidRPr="008C68E2">
        <w:rPr>
          <w:sz w:val="24"/>
          <w:szCs w:val="24"/>
        </w:rPr>
        <w:t>‘Build’</w:t>
      </w:r>
    </w:p>
    <w:p w:rsidR="00D87A99" w:rsidRDefault="00D87A99" w:rsidP="00D87A99">
      <w:pPr>
        <w:pStyle w:val="ListParagraph"/>
        <w:rPr>
          <w:b/>
        </w:rPr>
      </w:pPr>
    </w:p>
    <w:p w:rsidR="00D87A99" w:rsidRDefault="00D87A99" w:rsidP="00D87A99">
      <w:pPr>
        <w:pStyle w:val="ListParagraph"/>
      </w:pPr>
      <w:r>
        <w:rPr>
          <w:noProof/>
        </w:rPr>
        <w:drawing>
          <wp:inline distT="0" distB="0" distL="0" distR="0" wp14:anchorId="465A8A8C" wp14:editId="1A81E9F7">
            <wp:extent cx="3672334" cy="4058433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427" t="8740" b="20722"/>
                    <a:stretch/>
                  </pic:blipFill>
                  <pic:spPr bwMode="auto">
                    <a:xfrm>
                      <a:off x="0" y="0"/>
                      <a:ext cx="3696412" cy="408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A99" w:rsidRPr="008C68E2" w:rsidRDefault="00D87A99" w:rsidP="009A418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lastRenderedPageBreak/>
        <w:t xml:space="preserve">Select </w:t>
      </w:r>
      <w:r w:rsidRPr="008C68E2">
        <w:rPr>
          <w:sz w:val="24"/>
          <w:szCs w:val="24"/>
        </w:rPr>
        <w:t>the project</w:t>
      </w:r>
    </w:p>
    <w:p w:rsidR="00D87A99" w:rsidRPr="008C68E2" w:rsidRDefault="00D87A99" w:rsidP="009A418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Select </w:t>
      </w:r>
      <w:r w:rsidRPr="008C68E2">
        <w:rPr>
          <w:sz w:val="24"/>
          <w:szCs w:val="24"/>
        </w:rPr>
        <w:t>Source</w:t>
      </w:r>
    </w:p>
    <w:p w:rsidR="00D87A99" w:rsidRPr="008C68E2" w:rsidRDefault="00D87A99" w:rsidP="009A418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Select </w:t>
      </w:r>
      <w:r w:rsidR="004D1FC1" w:rsidRPr="008C68E2">
        <w:rPr>
          <w:sz w:val="24"/>
          <w:szCs w:val="24"/>
        </w:rPr>
        <w:t>Default version – Latest</w:t>
      </w:r>
    </w:p>
    <w:p w:rsidR="004D1FC1" w:rsidRPr="008C68E2" w:rsidRDefault="004D1FC1" w:rsidP="009A418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Enter </w:t>
      </w:r>
      <w:r w:rsidRPr="008C68E2">
        <w:rPr>
          <w:sz w:val="24"/>
          <w:szCs w:val="24"/>
        </w:rPr>
        <w:t>Source alias</w:t>
      </w:r>
    </w:p>
    <w:p w:rsidR="004D1FC1" w:rsidRPr="008C68E2" w:rsidRDefault="004D1FC1" w:rsidP="009A418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Click </w:t>
      </w:r>
      <w:r w:rsidRPr="008C68E2">
        <w:rPr>
          <w:sz w:val="24"/>
          <w:szCs w:val="24"/>
        </w:rPr>
        <w:t>Add</w:t>
      </w:r>
    </w:p>
    <w:p w:rsidR="00955E45" w:rsidRDefault="00B01606" w:rsidP="00955E45">
      <w:pPr>
        <w:pStyle w:val="NbrSuperHeader"/>
      </w:pPr>
      <w:bookmarkStart w:id="6" w:name="_Toc12968795"/>
      <w:r>
        <w:lastRenderedPageBreak/>
        <w:t>Configure Web Deployment</w:t>
      </w:r>
      <w:bookmarkEnd w:id="6"/>
    </w:p>
    <w:p w:rsidR="00955E45" w:rsidRDefault="00955E45" w:rsidP="00C47420"/>
    <w:p w:rsidR="00AE4D8E" w:rsidRPr="008C68E2" w:rsidRDefault="00AE4D8E" w:rsidP="009A4189">
      <w:pPr>
        <w:pStyle w:val="ListParagraph"/>
        <w:numPr>
          <w:ilvl w:val="0"/>
          <w:numId w:val="16"/>
        </w:numPr>
      </w:pPr>
      <w:r>
        <w:rPr>
          <w:rFonts w:cstheme="minorHAnsi"/>
          <w:b/>
          <w:color w:val="2A2A2A"/>
          <w:sz w:val="24"/>
          <w:szCs w:val="24"/>
        </w:rPr>
        <w:t>Select</w:t>
      </w:r>
      <w:r>
        <w:rPr>
          <w:rFonts w:cstheme="minorHAnsi"/>
          <w:b/>
          <w:color w:val="2A2A2A"/>
          <w:sz w:val="24"/>
          <w:szCs w:val="24"/>
        </w:rPr>
        <w:t xml:space="preserve"> </w:t>
      </w:r>
      <w:r w:rsidRPr="008C68E2">
        <w:rPr>
          <w:rFonts w:cstheme="minorHAnsi"/>
          <w:color w:val="2A2A2A"/>
          <w:sz w:val="24"/>
          <w:szCs w:val="24"/>
        </w:rPr>
        <w:t>‘Stage 1’</w:t>
      </w: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  <w:r>
        <w:rPr>
          <w:noProof/>
        </w:rPr>
        <w:drawing>
          <wp:inline distT="0" distB="0" distL="0" distR="0" wp14:anchorId="1F496EE8" wp14:editId="5F308163">
            <wp:extent cx="2650055" cy="19665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2647" cy="19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E" w:rsidRPr="00AE4D8E" w:rsidRDefault="00AE4D8E" w:rsidP="00AE4D8E">
      <w:pPr>
        <w:pStyle w:val="ListParagraph"/>
      </w:pPr>
    </w:p>
    <w:p w:rsidR="00AE4D8E" w:rsidRPr="008C68E2" w:rsidRDefault="00AE4D8E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Change </w:t>
      </w:r>
      <w:r w:rsidRPr="008C68E2">
        <w:rPr>
          <w:sz w:val="24"/>
          <w:szCs w:val="24"/>
        </w:rPr>
        <w:t>the stage name ‘Deploy Web’</w:t>
      </w:r>
    </w:p>
    <w:p w:rsidR="00AE4D8E" w:rsidRDefault="00AE4D8E" w:rsidP="00AE4D8E">
      <w:pPr>
        <w:pStyle w:val="ListParagraph"/>
        <w:rPr>
          <w:b/>
        </w:rPr>
      </w:pPr>
    </w:p>
    <w:p w:rsidR="00AE4D8E" w:rsidRDefault="00AE4D8E" w:rsidP="00AE4D8E">
      <w:pPr>
        <w:pStyle w:val="ListParagraph"/>
      </w:pPr>
      <w:r>
        <w:rPr>
          <w:noProof/>
        </w:rPr>
        <w:drawing>
          <wp:inline distT="0" distB="0" distL="0" distR="0" wp14:anchorId="76DF0583" wp14:editId="64E362C1">
            <wp:extent cx="5085567" cy="2174949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044" cy="21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E" w:rsidRPr="00AE4D8E" w:rsidRDefault="00AE4D8E" w:rsidP="00AE4D8E">
      <w:pPr>
        <w:pStyle w:val="ListParagraph"/>
      </w:pPr>
    </w:p>
    <w:p w:rsidR="00AE4D8E" w:rsidRPr="008C68E2" w:rsidRDefault="00AE4D8E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Click </w:t>
      </w:r>
      <w:r w:rsidRPr="008C68E2">
        <w:rPr>
          <w:sz w:val="24"/>
          <w:szCs w:val="24"/>
        </w:rPr>
        <w:t>on the stage link ‘1 job, 1 task’</w:t>
      </w:r>
    </w:p>
    <w:p w:rsidR="00AE4D8E" w:rsidRDefault="00AE4D8E" w:rsidP="00AE4D8E">
      <w:pPr>
        <w:pStyle w:val="ListParagraph"/>
        <w:rPr>
          <w:b/>
        </w:rPr>
      </w:pPr>
    </w:p>
    <w:p w:rsidR="00AE4D8E" w:rsidRDefault="00AE4D8E" w:rsidP="00AE4D8E">
      <w:pPr>
        <w:pStyle w:val="ListParagraph"/>
      </w:pPr>
      <w:r>
        <w:rPr>
          <w:noProof/>
        </w:rPr>
        <w:drawing>
          <wp:inline distT="0" distB="0" distL="0" distR="0" wp14:anchorId="6A039DEA" wp14:editId="27CE1890">
            <wp:extent cx="2567836" cy="1907094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025" t="23306" r="52238" b="46891"/>
                    <a:stretch/>
                  </pic:blipFill>
                  <pic:spPr bwMode="auto">
                    <a:xfrm>
                      <a:off x="0" y="0"/>
                      <a:ext cx="2587255" cy="192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8E" w:rsidRDefault="00AE4D8E" w:rsidP="00AE4D8E">
      <w:pPr>
        <w:pStyle w:val="ListParagraph"/>
      </w:pPr>
    </w:p>
    <w:p w:rsidR="00AE4D8E" w:rsidRPr="008C68E2" w:rsidRDefault="00AE4D8E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Select </w:t>
      </w:r>
      <w:r w:rsidRPr="008C68E2">
        <w:rPr>
          <w:sz w:val="24"/>
          <w:szCs w:val="24"/>
        </w:rPr>
        <w:t>‘Deploy Web’ step</w:t>
      </w:r>
    </w:p>
    <w:p w:rsidR="00AE4D8E" w:rsidRDefault="00AE4D8E" w:rsidP="00AE4D8E">
      <w:pPr>
        <w:pStyle w:val="ListParagraph"/>
        <w:rPr>
          <w:b/>
        </w:rPr>
      </w:pPr>
    </w:p>
    <w:p w:rsidR="00AE4D8E" w:rsidRDefault="00AE4D8E" w:rsidP="00AE4D8E">
      <w:pPr>
        <w:pStyle w:val="ListParagraph"/>
      </w:pPr>
      <w:r>
        <w:rPr>
          <w:noProof/>
        </w:rPr>
        <w:drawing>
          <wp:inline distT="0" distB="0" distL="0" distR="0" wp14:anchorId="7BA10A31" wp14:editId="6C10ECAA">
            <wp:extent cx="5123145" cy="223699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971" cy="22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E" w:rsidRDefault="00AE4D8E" w:rsidP="00AE4D8E">
      <w:pPr>
        <w:pStyle w:val="ListParagraph"/>
      </w:pPr>
    </w:p>
    <w:p w:rsidR="00AE4D8E" w:rsidRPr="008C68E2" w:rsidRDefault="00AE4D8E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Select </w:t>
      </w:r>
      <w:r w:rsidRPr="008C68E2">
        <w:rPr>
          <w:sz w:val="24"/>
          <w:szCs w:val="24"/>
        </w:rPr>
        <w:t>Azure subscription</w:t>
      </w:r>
      <w:r w:rsidRPr="008C68E2">
        <w:rPr>
          <w:b/>
          <w:sz w:val="24"/>
          <w:szCs w:val="24"/>
        </w:rPr>
        <w:t xml:space="preserve"> </w:t>
      </w:r>
      <w:r w:rsidRPr="008C68E2">
        <w:rPr>
          <w:sz w:val="24"/>
          <w:szCs w:val="24"/>
        </w:rPr>
        <w:t>‘</w:t>
      </w:r>
      <w:proofErr w:type="spellStart"/>
      <w:r w:rsidRPr="008C68E2">
        <w:rPr>
          <w:sz w:val="24"/>
          <w:szCs w:val="24"/>
        </w:rPr>
        <w:t>MeckProd</w:t>
      </w:r>
      <w:proofErr w:type="spellEnd"/>
      <w:r w:rsidRPr="008C68E2">
        <w:rPr>
          <w:sz w:val="24"/>
          <w:szCs w:val="24"/>
        </w:rPr>
        <w:t>’ under Azure service connections</w:t>
      </w:r>
    </w:p>
    <w:p w:rsidR="00AE4D8E" w:rsidRDefault="00AE4D8E" w:rsidP="00AE4D8E">
      <w:pPr>
        <w:pStyle w:val="ListParagraph"/>
        <w:rPr>
          <w:b/>
        </w:rPr>
      </w:pPr>
    </w:p>
    <w:p w:rsidR="00AE4D8E" w:rsidRDefault="00AE4D8E" w:rsidP="00AE4D8E">
      <w:pPr>
        <w:pStyle w:val="ListParagraph"/>
      </w:pPr>
      <w:r>
        <w:rPr>
          <w:noProof/>
        </w:rPr>
        <w:drawing>
          <wp:inline distT="0" distB="0" distL="0" distR="0" wp14:anchorId="1ED62F21" wp14:editId="19DACC66">
            <wp:extent cx="5173249" cy="2336412"/>
            <wp:effectExtent l="0" t="0" r="889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6830" t="20602" b="35061"/>
                    <a:stretch/>
                  </pic:blipFill>
                  <pic:spPr bwMode="auto">
                    <a:xfrm>
                      <a:off x="0" y="0"/>
                      <a:ext cx="5187408" cy="234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Pr="008C68E2" w:rsidRDefault="00AE4D8E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lastRenderedPageBreak/>
        <w:t xml:space="preserve">Select </w:t>
      </w:r>
      <w:r w:rsidRPr="008C68E2">
        <w:rPr>
          <w:sz w:val="24"/>
          <w:szCs w:val="24"/>
        </w:rPr>
        <w:t>App type ‘Web App on Windows’</w:t>
      </w:r>
    </w:p>
    <w:p w:rsidR="00AE4D8E" w:rsidRDefault="00AE4D8E" w:rsidP="00AE4D8E">
      <w:pPr>
        <w:pStyle w:val="ListParagraph"/>
        <w:rPr>
          <w:b/>
        </w:rPr>
      </w:pPr>
    </w:p>
    <w:p w:rsidR="00AE4D8E" w:rsidRDefault="00AE4D8E" w:rsidP="00AE4D8E">
      <w:pPr>
        <w:pStyle w:val="ListParagraph"/>
      </w:pPr>
      <w:r>
        <w:rPr>
          <w:noProof/>
        </w:rPr>
        <w:drawing>
          <wp:inline distT="0" distB="0" distL="0" distR="0" wp14:anchorId="42F023EF" wp14:editId="119F70E0">
            <wp:extent cx="4847573" cy="2560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7507" t="20604" b="28208"/>
                    <a:stretch/>
                  </pic:blipFill>
                  <pic:spPr bwMode="auto">
                    <a:xfrm>
                      <a:off x="0" y="0"/>
                      <a:ext cx="4847573" cy="256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8E" w:rsidRDefault="00AE4D8E" w:rsidP="00AE4D8E">
      <w:pPr>
        <w:pStyle w:val="ListParagraph"/>
      </w:pPr>
    </w:p>
    <w:p w:rsidR="00AE4D8E" w:rsidRPr="008C68E2" w:rsidRDefault="00AE4D8E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Select </w:t>
      </w:r>
      <w:r w:rsidRPr="008C68E2">
        <w:rPr>
          <w:sz w:val="24"/>
          <w:szCs w:val="24"/>
        </w:rPr>
        <w:t>App service name (Should the web app resource you are deploying to)</w:t>
      </w:r>
    </w:p>
    <w:p w:rsidR="00AE4D8E" w:rsidRDefault="00AE4D8E" w:rsidP="00AE4D8E">
      <w:pPr>
        <w:pStyle w:val="ListParagraph"/>
        <w:rPr>
          <w:b/>
        </w:rPr>
      </w:pPr>
    </w:p>
    <w:p w:rsidR="00AE4D8E" w:rsidRDefault="00AE4D8E" w:rsidP="00AE4D8E">
      <w:pPr>
        <w:pStyle w:val="ListParagraph"/>
      </w:pPr>
      <w:r>
        <w:rPr>
          <w:noProof/>
        </w:rPr>
        <w:drawing>
          <wp:inline distT="0" distB="0" distL="0" distR="0" wp14:anchorId="47388D15" wp14:editId="5F893877">
            <wp:extent cx="4897677" cy="29597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7675" t="21226" b="20396"/>
                    <a:stretch/>
                  </pic:blipFill>
                  <pic:spPr bwMode="auto">
                    <a:xfrm>
                      <a:off x="0" y="0"/>
                      <a:ext cx="4930861" cy="297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AE4D8E" w:rsidP="00AE4D8E">
      <w:pPr>
        <w:pStyle w:val="ListParagraph"/>
      </w:pPr>
    </w:p>
    <w:p w:rsidR="00AE4D8E" w:rsidRDefault="006C7472" w:rsidP="009A4189">
      <w:pPr>
        <w:pStyle w:val="ListParagraph"/>
        <w:numPr>
          <w:ilvl w:val="0"/>
          <w:numId w:val="16"/>
        </w:numPr>
      </w:pPr>
      <w:r w:rsidRPr="008C68E2">
        <w:rPr>
          <w:b/>
          <w:sz w:val="24"/>
          <w:szCs w:val="24"/>
        </w:rPr>
        <w:lastRenderedPageBreak/>
        <w:t>Select ‘</w:t>
      </w:r>
      <w:r w:rsidRPr="008C68E2">
        <w:rPr>
          <w:sz w:val="24"/>
          <w:szCs w:val="24"/>
        </w:rPr>
        <w:t>Run on agent’ step</w:t>
      </w:r>
      <w:r>
        <w:t>.</w:t>
      </w:r>
    </w:p>
    <w:p w:rsidR="006C7472" w:rsidRDefault="006C7472" w:rsidP="006C7472">
      <w:pPr>
        <w:pStyle w:val="ListParagraph"/>
        <w:rPr>
          <w:b/>
        </w:rPr>
      </w:pPr>
    </w:p>
    <w:p w:rsidR="006C7472" w:rsidRDefault="006C7472" w:rsidP="006C7472">
      <w:pPr>
        <w:pStyle w:val="ListParagraph"/>
      </w:pPr>
      <w:r>
        <w:rPr>
          <w:noProof/>
        </w:rPr>
        <w:drawing>
          <wp:inline distT="0" distB="0" distL="0" distR="0" wp14:anchorId="3B17711B" wp14:editId="0D5AF619">
            <wp:extent cx="4747364" cy="21190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5416" cy="21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72" w:rsidRDefault="006C7472" w:rsidP="006C7472">
      <w:pPr>
        <w:pStyle w:val="ListParagraph"/>
      </w:pPr>
    </w:p>
    <w:p w:rsidR="006C7472" w:rsidRPr="008C68E2" w:rsidRDefault="006C7472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C68E2">
        <w:rPr>
          <w:sz w:val="24"/>
          <w:szCs w:val="24"/>
        </w:rPr>
        <w:t>You should not have to change anything on this screen. It should look like the image below.</w:t>
      </w:r>
    </w:p>
    <w:p w:rsidR="006C7472" w:rsidRDefault="006C7472" w:rsidP="006C7472">
      <w:pPr>
        <w:pStyle w:val="ListParagraph"/>
      </w:pPr>
    </w:p>
    <w:p w:rsidR="006C7472" w:rsidRDefault="006C7472" w:rsidP="006C7472">
      <w:pPr>
        <w:pStyle w:val="ListParagraph"/>
      </w:pPr>
      <w:r>
        <w:rPr>
          <w:noProof/>
        </w:rPr>
        <w:drawing>
          <wp:inline distT="0" distB="0" distL="0" distR="0" wp14:anchorId="050E1240" wp14:editId="07DEC512">
            <wp:extent cx="4853864" cy="4534422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300" cy="45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72" w:rsidRDefault="006C7472" w:rsidP="006C7472">
      <w:pPr>
        <w:pStyle w:val="ListParagraph"/>
      </w:pPr>
    </w:p>
    <w:p w:rsidR="006C7472" w:rsidRDefault="006C7472" w:rsidP="006C7472">
      <w:pPr>
        <w:pStyle w:val="ListParagraph"/>
      </w:pPr>
    </w:p>
    <w:p w:rsidR="006C7472" w:rsidRDefault="006C7472" w:rsidP="006C7472">
      <w:pPr>
        <w:pStyle w:val="ListParagraph"/>
      </w:pPr>
    </w:p>
    <w:p w:rsidR="006C7472" w:rsidRPr="008C68E2" w:rsidRDefault="006C7472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Select </w:t>
      </w:r>
      <w:r w:rsidRPr="008C68E2">
        <w:rPr>
          <w:sz w:val="24"/>
          <w:szCs w:val="24"/>
        </w:rPr>
        <w:t>‘Deploy Azure App Service’</w:t>
      </w:r>
      <w:r w:rsidRPr="008C68E2">
        <w:rPr>
          <w:sz w:val="24"/>
          <w:szCs w:val="24"/>
        </w:rPr>
        <w:t xml:space="preserve"> step.</w:t>
      </w:r>
    </w:p>
    <w:p w:rsidR="00772305" w:rsidRPr="00772305" w:rsidRDefault="006C7472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Change </w:t>
      </w:r>
      <w:r w:rsidRPr="008C68E2">
        <w:rPr>
          <w:sz w:val="24"/>
          <w:szCs w:val="24"/>
        </w:rPr>
        <w:t xml:space="preserve">the ‘Package or folder’ field to match the zip name of the artifact you want to deploy. </w:t>
      </w:r>
    </w:p>
    <w:p w:rsidR="006C7472" w:rsidRDefault="006C7472" w:rsidP="006C7472">
      <w:pPr>
        <w:pStyle w:val="ListParagraph"/>
        <w:rPr>
          <w:b/>
        </w:rPr>
      </w:pPr>
    </w:p>
    <w:p w:rsidR="006C7472" w:rsidRDefault="006C7472" w:rsidP="006C7472">
      <w:pPr>
        <w:pStyle w:val="ListParagraph"/>
      </w:pPr>
      <w:r>
        <w:rPr>
          <w:noProof/>
        </w:rPr>
        <w:drawing>
          <wp:inline distT="0" distB="0" distL="0" distR="0" wp14:anchorId="2FC6FC6E" wp14:editId="7FCEDDE6">
            <wp:extent cx="4936431" cy="457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5919" cy="458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72" w:rsidRDefault="006C7472" w:rsidP="006C7472">
      <w:pPr>
        <w:pStyle w:val="ListParagraph"/>
      </w:pPr>
    </w:p>
    <w:p w:rsidR="006C7472" w:rsidRPr="00D87A99" w:rsidRDefault="006C7472" w:rsidP="001C1115">
      <w:pPr>
        <w:pStyle w:val="ListParagraph"/>
      </w:pPr>
    </w:p>
    <w:p w:rsidR="00772305" w:rsidRDefault="00772305" w:rsidP="009A4189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Click </w:t>
      </w:r>
      <w:r>
        <w:rPr>
          <w:sz w:val="24"/>
          <w:szCs w:val="24"/>
        </w:rPr>
        <w:t>‘Save’</w:t>
      </w:r>
    </w:p>
    <w:p w:rsidR="00772305" w:rsidRDefault="00772305" w:rsidP="00772305">
      <w:pPr>
        <w:pStyle w:val="ListParagraph"/>
        <w:rPr>
          <w:b/>
          <w:sz w:val="24"/>
          <w:szCs w:val="24"/>
        </w:rPr>
      </w:pPr>
    </w:p>
    <w:p w:rsidR="00772305" w:rsidRPr="008C68E2" w:rsidRDefault="00772305" w:rsidP="0077230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5BFCC76" wp14:editId="3A139EDD">
            <wp:extent cx="5461348" cy="124630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4393" cy="12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45" w:rsidRDefault="00955E45" w:rsidP="00C47420"/>
    <w:p w:rsidR="001C1115" w:rsidRDefault="00EC5E5D" w:rsidP="001C1115">
      <w:pPr>
        <w:pStyle w:val="NbrSuperHeader"/>
      </w:pPr>
      <w:bookmarkStart w:id="7" w:name="_Toc12968796"/>
      <w:r>
        <w:lastRenderedPageBreak/>
        <w:t>Configure</w:t>
      </w:r>
      <w:r w:rsidR="001C1115">
        <w:t xml:space="preserve"> </w:t>
      </w:r>
      <w:r w:rsidR="001C1115">
        <w:t>Web API</w:t>
      </w:r>
      <w:r w:rsidR="001C1115">
        <w:t xml:space="preserve"> Deployment</w:t>
      </w:r>
      <w:bookmarkEnd w:id="7"/>
    </w:p>
    <w:p w:rsidR="008B4B6F" w:rsidRDefault="008B4B6F" w:rsidP="00C47420"/>
    <w:p w:rsidR="008C68E2" w:rsidRPr="008C68E2" w:rsidRDefault="008C68E2" w:rsidP="009A4189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Click </w:t>
      </w:r>
      <w:r w:rsidRPr="008C68E2">
        <w:rPr>
          <w:sz w:val="24"/>
          <w:szCs w:val="24"/>
        </w:rPr>
        <w:t>‘Pipeline’</w:t>
      </w:r>
    </w:p>
    <w:p w:rsidR="008C68E2" w:rsidRPr="008C68E2" w:rsidRDefault="008C68E2" w:rsidP="009A4189">
      <w:pPr>
        <w:pStyle w:val="ListParagraph"/>
        <w:numPr>
          <w:ilvl w:val="0"/>
          <w:numId w:val="17"/>
        </w:numPr>
      </w:pPr>
      <w:r>
        <w:rPr>
          <w:rFonts w:cstheme="minorHAnsi"/>
          <w:b/>
          <w:color w:val="2A2A2A"/>
          <w:sz w:val="24"/>
          <w:szCs w:val="24"/>
        </w:rPr>
        <w:t xml:space="preserve">Select </w:t>
      </w:r>
      <w:r>
        <w:rPr>
          <w:rFonts w:cstheme="minorHAnsi"/>
          <w:color w:val="2A2A2A"/>
          <w:sz w:val="24"/>
          <w:szCs w:val="24"/>
        </w:rPr>
        <w:t>‘Deploy Web’</w:t>
      </w:r>
    </w:p>
    <w:p w:rsidR="008C68E2" w:rsidRPr="008C68E2" w:rsidRDefault="008C68E2" w:rsidP="009A4189">
      <w:pPr>
        <w:pStyle w:val="ListParagraph"/>
        <w:numPr>
          <w:ilvl w:val="0"/>
          <w:numId w:val="17"/>
        </w:numPr>
      </w:pPr>
      <w:r>
        <w:rPr>
          <w:rFonts w:cstheme="minorHAnsi"/>
          <w:b/>
          <w:color w:val="2A2A2A"/>
          <w:sz w:val="24"/>
          <w:szCs w:val="24"/>
        </w:rPr>
        <w:t xml:space="preserve">Highlight </w:t>
      </w:r>
      <w:r>
        <w:rPr>
          <w:rFonts w:cstheme="minorHAnsi"/>
          <w:color w:val="2A2A2A"/>
          <w:sz w:val="24"/>
          <w:szCs w:val="24"/>
        </w:rPr>
        <w:t>files icon</w:t>
      </w:r>
    </w:p>
    <w:p w:rsidR="008C68E2" w:rsidRPr="008C68E2" w:rsidRDefault="008C68E2" w:rsidP="009A4189">
      <w:pPr>
        <w:pStyle w:val="ListParagraph"/>
        <w:numPr>
          <w:ilvl w:val="0"/>
          <w:numId w:val="17"/>
        </w:numPr>
      </w:pPr>
      <w:r>
        <w:rPr>
          <w:rFonts w:cstheme="minorHAnsi"/>
          <w:b/>
          <w:color w:val="2A2A2A"/>
          <w:sz w:val="24"/>
          <w:szCs w:val="24"/>
        </w:rPr>
        <w:t xml:space="preserve">Click </w:t>
      </w:r>
      <w:r>
        <w:rPr>
          <w:rFonts w:cstheme="minorHAnsi"/>
          <w:color w:val="2A2A2A"/>
          <w:sz w:val="24"/>
          <w:szCs w:val="24"/>
        </w:rPr>
        <w:t>Clone</w:t>
      </w:r>
    </w:p>
    <w:p w:rsidR="008C68E2" w:rsidRDefault="008C68E2" w:rsidP="008C68E2">
      <w:pPr>
        <w:pStyle w:val="ListParagraph"/>
        <w:rPr>
          <w:rFonts w:cstheme="minorHAnsi"/>
          <w:b/>
          <w:color w:val="2A2A2A"/>
          <w:sz w:val="24"/>
          <w:szCs w:val="24"/>
        </w:rPr>
      </w:pPr>
    </w:p>
    <w:p w:rsidR="008C68E2" w:rsidRDefault="008C68E2" w:rsidP="008C68E2">
      <w:pPr>
        <w:pStyle w:val="ListParagraph"/>
        <w:rPr>
          <w:rFonts w:cstheme="minorHAnsi"/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12E2ADDF" wp14:editId="1D34F05F">
            <wp:extent cx="3482236" cy="2560328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381" t="10123" r="63111" b="55252"/>
                    <a:stretch/>
                  </pic:blipFill>
                  <pic:spPr bwMode="auto">
                    <a:xfrm>
                      <a:off x="0" y="0"/>
                      <a:ext cx="3508577" cy="257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8E2" w:rsidRPr="008C68E2" w:rsidRDefault="008C68E2" w:rsidP="008C68E2">
      <w:pPr>
        <w:pStyle w:val="ListParagraph"/>
      </w:pPr>
    </w:p>
    <w:p w:rsidR="00AC0F95" w:rsidRPr="008C68E2" w:rsidRDefault="00AC0F95" w:rsidP="009A4189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Click </w:t>
      </w:r>
      <w:r w:rsidRPr="008C68E2">
        <w:rPr>
          <w:sz w:val="24"/>
          <w:szCs w:val="24"/>
        </w:rPr>
        <w:t xml:space="preserve">on the </w:t>
      </w:r>
      <w:r>
        <w:rPr>
          <w:sz w:val="24"/>
          <w:szCs w:val="24"/>
        </w:rPr>
        <w:t>Copy of Deploy Web</w:t>
      </w:r>
      <w:r w:rsidRPr="008C68E2">
        <w:rPr>
          <w:sz w:val="24"/>
          <w:szCs w:val="24"/>
        </w:rPr>
        <w:t xml:space="preserve"> link ‘1 job, 1 task’</w:t>
      </w:r>
    </w:p>
    <w:p w:rsidR="00AC0F95" w:rsidRDefault="00AC0F95" w:rsidP="009A4189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Change </w:t>
      </w:r>
      <w:r w:rsidRPr="008C68E2">
        <w:rPr>
          <w:sz w:val="24"/>
          <w:szCs w:val="24"/>
        </w:rPr>
        <w:t xml:space="preserve">the stage name ‘Deploy </w:t>
      </w:r>
      <w:proofErr w:type="gramStart"/>
      <w:r>
        <w:rPr>
          <w:sz w:val="24"/>
          <w:szCs w:val="24"/>
        </w:rPr>
        <w:t>Manager‘</w:t>
      </w:r>
      <w:proofErr w:type="gramEnd"/>
    </w:p>
    <w:p w:rsidR="00AC0F95" w:rsidRDefault="00AC0F95" w:rsidP="00AC0F95">
      <w:pPr>
        <w:pStyle w:val="ListParagraph"/>
        <w:rPr>
          <w:b/>
          <w:sz w:val="24"/>
          <w:szCs w:val="24"/>
        </w:rPr>
      </w:pPr>
    </w:p>
    <w:p w:rsidR="00AC0F95" w:rsidRDefault="00AC0F95" w:rsidP="00AC0F95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86195E7" wp14:editId="22C0638F">
            <wp:extent cx="4697260" cy="2618757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516" t="17126" r="18637" b="37744"/>
                    <a:stretch/>
                  </pic:blipFill>
                  <pic:spPr bwMode="auto">
                    <a:xfrm>
                      <a:off x="0" y="0"/>
                      <a:ext cx="4726330" cy="263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F95" w:rsidRPr="008C68E2" w:rsidRDefault="00AC0F95" w:rsidP="00AC0F95">
      <w:pPr>
        <w:pStyle w:val="ListParagraph"/>
        <w:rPr>
          <w:sz w:val="24"/>
          <w:szCs w:val="24"/>
        </w:rPr>
      </w:pPr>
    </w:p>
    <w:p w:rsidR="008C68E2" w:rsidRPr="00AC0F95" w:rsidRDefault="00AC0F95" w:rsidP="009A4189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AC0F95">
        <w:rPr>
          <w:rFonts w:cstheme="minorHAnsi"/>
          <w:b/>
          <w:sz w:val="24"/>
          <w:szCs w:val="24"/>
        </w:rPr>
        <w:t xml:space="preserve">Select </w:t>
      </w:r>
      <w:r w:rsidRPr="00AC0F95">
        <w:rPr>
          <w:rFonts w:cstheme="minorHAnsi"/>
          <w:sz w:val="24"/>
          <w:szCs w:val="24"/>
        </w:rPr>
        <w:t>App type of ‘API APP’</w:t>
      </w:r>
    </w:p>
    <w:p w:rsidR="00AC0F95" w:rsidRDefault="00AC0F95" w:rsidP="009A4189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Select </w:t>
      </w:r>
      <w:r w:rsidRPr="008C68E2">
        <w:rPr>
          <w:sz w:val="24"/>
          <w:szCs w:val="24"/>
        </w:rPr>
        <w:t>App service name (Should the web app resource you are deploying to)</w:t>
      </w:r>
    </w:p>
    <w:p w:rsidR="00AC0F95" w:rsidRDefault="00AC0F95" w:rsidP="00AC0F95">
      <w:pPr>
        <w:pStyle w:val="ListParagraph"/>
        <w:rPr>
          <w:b/>
          <w:sz w:val="24"/>
          <w:szCs w:val="24"/>
        </w:rPr>
      </w:pPr>
    </w:p>
    <w:p w:rsidR="00AC0F95" w:rsidRDefault="00AC0F95" w:rsidP="00AC0F9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7693E0D" wp14:editId="3B7E2621">
            <wp:extent cx="4985359" cy="2980203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7935" t="17904" r="19057" b="34632"/>
                    <a:stretch/>
                  </pic:blipFill>
                  <pic:spPr bwMode="auto">
                    <a:xfrm>
                      <a:off x="0" y="0"/>
                      <a:ext cx="5020676" cy="300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F95" w:rsidRDefault="00AC0F95" w:rsidP="00AC0F95">
      <w:pPr>
        <w:pStyle w:val="ListParagraph"/>
        <w:rPr>
          <w:sz w:val="24"/>
          <w:szCs w:val="24"/>
        </w:rPr>
      </w:pPr>
    </w:p>
    <w:p w:rsidR="00AC0F95" w:rsidRDefault="00AC0F95" w:rsidP="009A4189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Select </w:t>
      </w:r>
      <w:r w:rsidR="00772305">
        <w:rPr>
          <w:sz w:val="24"/>
          <w:szCs w:val="24"/>
        </w:rPr>
        <w:t>‘Deploy Azure App Service’</w:t>
      </w:r>
    </w:p>
    <w:p w:rsidR="00772305" w:rsidRDefault="00772305" w:rsidP="00772305">
      <w:pPr>
        <w:pStyle w:val="ListParagraph"/>
        <w:rPr>
          <w:b/>
          <w:sz w:val="24"/>
          <w:szCs w:val="24"/>
        </w:rPr>
      </w:pPr>
    </w:p>
    <w:p w:rsidR="00772305" w:rsidRDefault="00772305" w:rsidP="0077230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E96D506" wp14:editId="3B771D0C">
            <wp:extent cx="4807882" cy="43841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5134" cy="44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05" w:rsidRDefault="00772305" w:rsidP="00772305">
      <w:pPr>
        <w:pStyle w:val="ListParagraph"/>
        <w:rPr>
          <w:sz w:val="24"/>
          <w:szCs w:val="24"/>
        </w:rPr>
      </w:pPr>
    </w:p>
    <w:p w:rsidR="00772305" w:rsidRPr="008C68E2" w:rsidRDefault="00772305" w:rsidP="009A4189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Change </w:t>
      </w:r>
      <w:r w:rsidRPr="008C68E2">
        <w:rPr>
          <w:sz w:val="24"/>
          <w:szCs w:val="24"/>
        </w:rPr>
        <w:t xml:space="preserve">the ‘Package or folder’ field to match the zip name of the artifact you want to deploy. </w:t>
      </w:r>
    </w:p>
    <w:p w:rsidR="00772305" w:rsidRDefault="00772305" w:rsidP="009A4189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Click </w:t>
      </w:r>
      <w:r>
        <w:rPr>
          <w:sz w:val="24"/>
          <w:szCs w:val="24"/>
        </w:rPr>
        <w:t>‘Save’</w:t>
      </w:r>
    </w:p>
    <w:p w:rsidR="00772305" w:rsidRDefault="00772305" w:rsidP="00772305">
      <w:pPr>
        <w:pStyle w:val="ListParagraph"/>
        <w:rPr>
          <w:b/>
          <w:sz w:val="24"/>
          <w:szCs w:val="24"/>
        </w:rPr>
      </w:pPr>
    </w:p>
    <w:p w:rsidR="00772305" w:rsidRPr="008C68E2" w:rsidRDefault="00772305" w:rsidP="0077230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01F5898" wp14:editId="62542D5B">
            <wp:extent cx="5461348" cy="1246308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4393" cy="12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6F" w:rsidRDefault="008B4B6F" w:rsidP="00C47420"/>
    <w:p w:rsidR="006C6F59" w:rsidRDefault="00B17AE3">
      <w:pPr>
        <w:pStyle w:val="NbrSuperHeader"/>
      </w:pPr>
      <w:bookmarkStart w:id="8" w:name="_Toc12968797"/>
      <w:r>
        <w:lastRenderedPageBreak/>
        <w:t>Manually Run Release</w:t>
      </w:r>
      <w:bookmarkEnd w:id="8"/>
    </w:p>
    <w:p w:rsidR="006505C8" w:rsidRDefault="006505C8" w:rsidP="006505C8">
      <w:pPr>
        <w:pStyle w:val="NormalWeb"/>
        <w:spacing w:before="0" w:beforeAutospacing="0" w:after="0" w:afterAutospacing="0" w:line="270" w:lineRule="atLeast"/>
        <w:rPr>
          <w:rFonts w:ascii="Segoe UI" w:hAnsi="Segoe UI" w:cs="Segoe UI"/>
          <w:color w:val="2A2A2A"/>
          <w:sz w:val="20"/>
          <w:szCs w:val="20"/>
        </w:rPr>
      </w:pPr>
    </w:p>
    <w:p w:rsidR="00105735" w:rsidRDefault="00105735" w:rsidP="009A418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8C68E2">
        <w:rPr>
          <w:b/>
          <w:sz w:val="24"/>
          <w:szCs w:val="24"/>
        </w:rPr>
        <w:t xml:space="preserve">Click </w:t>
      </w:r>
      <w:r w:rsidRPr="008C68E2">
        <w:rPr>
          <w:sz w:val="24"/>
          <w:szCs w:val="24"/>
        </w:rPr>
        <w:t>‘</w:t>
      </w:r>
      <w:r>
        <w:rPr>
          <w:sz w:val="24"/>
          <w:szCs w:val="24"/>
        </w:rPr>
        <w:t>Create release’ top right of the screen</w:t>
      </w:r>
    </w:p>
    <w:p w:rsidR="00105735" w:rsidRDefault="00105735" w:rsidP="00105735">
      <w:pPr>
        <w:pStyle w:val="ListParagraph"/>
        <w:rPr>
          <w:b/>
          <w:sz w:val="24"/>
          <w:szCs w:val="24"/>
        </w:rPr>
      </w:pPr>
    </w:p>
    <w:p w:rsidR="00105735" w:rsidRDefault="00105735" w:rsidP="0010573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B210F7E" wp14:editId="4374B7B0">
            <wp:extent cx="3943350" cy="971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35" w:rsidRDefault="00105735" w:rsidP="00105735">
      <w:pPr>
        <w:pStyle w:val="ListParagraph"/>
        <w:rPr>
          <w:sz w:val="24"/>
          <w:szCs w:val="24"/>
        </w:rPr>
      </w:pPr>
    </w:p>
    <w:p w:rsidR="00105735" w:rsidRDefault="00105735" w:rsidP="009A418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Select </w:t>
      </w:r>
      <w:r>
        <w:rPr>
          <w:sz w:val="24"/>
          <w:szCs w:val="24"/>
        </w:rPr>
        <w:t xml:space="preserve">the release version you wish to deploy </w:t>
      </w:r>
    </w:p>
    <w:p w:rsidR="00105735" w:rsidRDefault="00105735" w:rsidP="00105735">
      <w:pPr>
        <w:pStyle w:val="ListParagraph"/>
        <w:rPr>
          <w:b/>
          <w:sz w:val="24"/>
          <w:szCs w:val="24"/>
        </w:rPr>
      </w:pPr>
    </w:p>
    <w:p w:rsidR="00105735" w:rsidRDefault="00105735" w:rsidP="00105735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3D76F2C" wp14:editId="7E9726B4">
            <wp:extent cx="5060515" cy="373922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7514" t="40471" r="19269"/>
                    <a:stretch/>
                  </pic:blipFill>
                  <pic:spPr bwMode="auto">
                    <a:xfrm>
                      <a:off x="0" y="0"/>
                      <a:ext cx="5077597" cy="375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735" w:rsidRPr="00105735" w:rsidRDefault="00105735" w:rsidP="00105735">
      <w:pPr>
        <w:pStyle w:val="ListParagraph"/>
        <w:rPr>
          <w:b/>
          <w:sz w:val="24"/>
          <w:szCs w:val="24"/>
        </w:rPr>
      </w:pPr>
    </w:p>
    <w:p w:rsidR="00105735" w:rsidRDefault="00105735" w:rsidP="009A418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Click </w:t>
      </w:r>
      <w:r>
        <w:rPr>
          <w:sz w:val="24"/>
          <w:szCs w:val="24"/>
        </w:rPr>
        <w:t>‘Create’</w:t>
      </w:r>
    </w:p>
    <w:p w:rsidR="00105735" w:rsidRDefault="00105735" w:rsidP="009A418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Click </w:t>
      </w:r>
      <w:r>
        <w:rPr>
          <w:sz w:val="24"/>
          <w:szCs w:val="24"/>
        </w:rPr>
        <w:t>Release link to see progress of deployment</w:t>
      </w:r>
    </w:p>
    <w:p w:rsidR="00105735" w:rsidRDefault="00105735" w:rsidP="00105735">
      <w:pPr>
        <w:pStyle w:val="ListParagraph"/>
        <w:rPr>
          <w:sz w:val="24"/>
          <w:szCs w:val="24"/>
        </w:rPr>
      </w:pPr>
    </w:p>
    <w:p w:rsidR="00105735" w:rsidRDefault="00105735" w:rsidP="0010573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6F908FB" wp14:editId="32652426">
            <wp:extent cx="4629150" cy="1057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35" w:rsidRDefault="00105735" w:rsidP="00105735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4B15C" wp14:editId="3E324A22">
            <wp:extent cx="4415635" cy="4058433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6714" cy="40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DC" w:rsidRDefault="006F0BDC" w:rsidP="00105735">
      <w:pPr>
        <w:pStyle w:val="ListParagraph"/>
        <w:rPr>
          <w:sz w:val="24"/>
          <w:szCs w:val="24"/>
        </w:rPr>
      </w:pPr>
    </w:p>
    <w:p w:rsidR="006F0BDC" w:rsidRPr="00105735" w:rsidRDefault="006F0BDC" w:rsidP="0010573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B24BA94" wp14:editId="4D921488">
            <wp:extent cx="4411002" cy="3820438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8391" cy="38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BDC" w:rsidRPr="00105735" w:rsidSect="0084148E">
      <w:headerReference w:type="default" r:id="rId37"/>
      <w:footerReference w:type="even" r:id="rId38"/>
      <w:footerReference w:type="default" r:id="rId39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4189" w:rsidRDefault="009A4189">
      <w:r>
        <w:separator/>
      </w:r>
    </w:p>
  </w:endnote>
  <w:endnote w:type="continuationSeparator" w:id="0">
    <w:p w:rsidR="009A4189" w:rsidRDefault="009A4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3C65" w:rsidRDefault="00E03C65">
    <w:pPr>
      <w:pStyle w:val="Footer"/>
      <w:rPr>
        <w:rStyle w:val="PageNumber"/>
        <w:szCs w:val="16"/>
      </w:rPr>
    </w:pPr>
    <w:r>
      <w:object w:dxaOrig="636" w:dyaOrig="3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31.65pt;height:15.8pt">
          <v:imagedata r:id="rId1" o:title=""/>
        </v:shape>
        <o:OLEObject Type="Embed" ProgID="MSPhotoEd.3" ShapeID="_x0000_i1025" DrawAspect="Content" ObjectID="_1623581558" r:id="rId2"/>
      </w:object>
    </w:r>
    <w:r>
      <w:rPr>
        <w:rStyle w:val="PageNumber"/>
        <w:szCs w:val="16"/>
      </w:rPr>
      <w:tab/>
      <w:t>Confidential</w:t>
    </w:r>
    <w:r>
      <w:rPr>
        <w:rStyle w:val="PageNumber"/>
        <w:szCs w:val="16"/>
      </w:rPr>
      <w:tab/>
      <w:t xml:space="preserve">Page </w:t>
    </w:r>
    <w:r>
      <w:rPr>
        <w:rStyle w:val="PageNumber"/>
        <w:szCs w:val="16"/>
      </w:rPr>
      <w:fldChar w:fldCharType="begin"/>
    </w:r>
    <w:r>
      <w:rPr>
        <w:rStyle w:val="PageNumber"/>
        <w:szCs w:val="16"/>
      </w:rPr>
      <w:instrText xml:space="preserve"> PAGE </w:instrText>
    </w:r>
    <w:r>
      <w:rPr>
        <w:rStyle w:val="PageNumber"/>
        <w:szCs w:val="16"/>
      </w:rPr>
      <w:fldChar w:fldCharType="separate"/>
    </w:r>
    <w:r>
      <w:rPr>
        <w:rStyle w:val="PageNumber"/>
        <w:noProof/>
        <w:szCs w:val="16"/>
      </w:rPr>
      <w:t>12</w:t>
    </w:r>
    <w:r>
      <w:rPr>
        <w:rStyle w:val="PageNumber"/>
        <w:szCs w:val="16"/>
      </w:rPr>
      <w:fldChar w:fldCharType="end"/>
    </w:r>
    <w:r>
      <w:rPr>
        <w:rStyle w:val="PageNumber"/>
        <w:szCs w:val="16"/>
      </w:rPr>
      <w:t xml:space="preserve"> of </w:t>
    </w:r>
    <w:r>
      <w:rPr>
        <w:rStyle w:val="PageNumber"/>
        <w:szCs w:val="16"/>
      </w:rPr>
      <w:fldChar w:fldCharType="begin"/>
    </w:r>
    <w:r>
      <w:rPr>
        <w:rStyle w:val="PageNumber"/>
        <w:szCs w:val="16"/>
      </w:rPr>
      <w:instrText xml:space="preserve"> NUMPAGES </w:instrText>
    </w:r>
    <w:r>
      <w:rPr>
        <w:rStyle w:val="PageNumber"/>
        <w:szCs w:val="16"/>
      </w:rPr>
      <w:fldChar w:fldCharType="separate"/>
    </w:r>
    <w:r w:rsidR="005F7FF2">
      <w:rPr>
        <w:rStyle w:val="PageNumber"/>
        <w:noProof/>
        <w:szCs w:val="16"/>
      </w:rPr>
      <w:t>12</w:t>
    </w:r>
    <w:r>
      <w:rPr>
        <w:rStyle w:val="PageNumber"/>
        <w:szCs w:val="16"/>
      </w:rPr>
      <w:fldChar w:fldCharType="end"/>
    </w:r>
  </w:p>
  <w:p w:rsidR="00E03C65" w:rsidRDefault="00E03C65">
    <w:pPr>
      <w:pStyle w:val="Footer"/>
    </w:pPr>
  </w:p>
  <w:p w:rsidR="00E03C65" w:rsidRDefault="00E03C65"/>
  <w:p w:rsidR="00E03C65" w:rsidRDefault="00E03C65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:rsidR="00E03C65" w:rsidRDefault="00E03C65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3C65" w:rsidRPr="0084148E" w:rsidRDefault="00557F98" w:rsidP="0084148E">
    <w:pPr>
      <w:pStyle w:val="Footer"/>
    </w:pPr>
    <w:r>
      <w:t>Azure DevOps Release Pipeline</w:t>
    </w:r>
    <w:r w:rsidR="00E03C65">
      <w:tab/>
    </w:r>
    <w:r w:rsidR="00E03C65">
      <w:tab/>
      <w:t xml:space="preserve">Page </w:t>
    </w:r>
    <w:r w:rsidR="00E03C65">
      <w:fldChar w:fldCharType="begin"/>
    </w:r>
    <w:r w:rsidR="00E03C65">
      <w:instrText xml:space="preserve"> PAGE </w:instrText>
    </w:r>
    <w:r w:rsidR="00E03C65">
      <w:fldChar w:fldCharType="separate"/>
    </w:r>
    <w:r w:rsidR="00412403">
      <w:rPr>
        <w:noProof/>
      </w:rPr>
      <w:t>2</w:t>
    </w:r>
    <w:r w:rsidR="00E03C65">
      <w:fldChar w:fldCharType="end"/>
    </w:r>
    <w:r w:rsidR="00E03C65">
      <w:t xml:space="preserve"> of </w:t>
    </w:r>
    <w:r w:rsidR="00D60118">
      <w:rPr>
        <w:noProof/>
      </w:rPr>
      <w:fldChar w:fldCharType="begin"/>
    </w:r>
    <w:r w:rsidR="00D60118">
      <w:rPr>
        <w:noProof/>
      </w:rPr>
      <w:instrText xml:space="preserve"> NUMPAGES </w:instrText>
    </w:r>
    <w:r w:rsidR="00D60118">
      <w:rPr>
        <w:noProof/>
      </w:rPr>
      <w:fldChar w:fldCharType="separate"/>
    </w:r>
    <w:r w:rsidR="00412403">
      <w:rPr>
        <w:noProof/>
      </w:rPr>
      <w:t>10</w:t>
    </w:r>
    <w:r w:rsidR="00D6011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4189" w:rsidRDefault="009A4189">
      <w:r>
        <w:separator/>
      </w:r>
    </w:p>
  </w:footnote>
  <w:footnote w:type="continuationSeparator" w:id="0">
    <w:p w:rsidR="009A4189" w:rsidRDefault="009A41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3C65" w:rsidRDefault="00E03C65" w:rsidP="0084148E">
    <w:pPr>
      <w:pStyle w:val="Header"/>
      <w:jc w:val="center"/>
    </w:pPr>
    <w:r>
      <w:t>Mecklenburg County</w:t>
    </w:r>
    <w:r w:rsidR="006505C8">
      <w:t xml:space="preserve"> 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51A6DEC6"/>
    <w:lvl w:ilvl="0">
      <w:start w:val="1"/>
      <w:numFmt w:val="decimal"/>
      <w:pStyle w:val="ListNumberIndent"/>
      <w:lvlText w:val="%1)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FB"/>
    <w:multiLevelType w:val="multilevel"/>
    <w:tmpl w:val="5EA2C696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" w15:restartNumberingAfterBreak="0">
    <w:nsid w:val="FFFFFFFE"/>
    <w:multiLevelType w:val="singleLevel"/>
    <w:tmpl w:val="0B701A9A"/>
    <w:lvl w:ilvl="0">
      <w:numFmt w:val="decimal"/>
      <w:pStyle w:val="Bullet1"/>
      <w:lvlText w:val="*"/>
      <w:lvlJc w:val="left"/>
    </w:lvl>
  </w:abstractNum>
  <w:abstractNum w:abstractNumId="3" w15:restartNumberingAfterBreak="0">
    <w:nsid w:val="19760838"/>
    <w:multiLevelType w:val="hybridMultilevel"/>
    <w:tmpl w:val="08CCCBC8"/>
    <w:lvl w:ilvl="0" w:tplc="91A83E28">
      <w:start w:val="1"/>
      <w:numFmt w:val="bullet"/>
      <w:pStyle w:val="Achiev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C6BFB"/>
    <w:multiLevelType w:val="hybridMultilevel"/>
    <w:tmpl w:val="AF4C7710"/>
    <w:lvl w:ilvl="0" w:tplc="43104034">
      <w:start w:val="1"/>
      <w:numFmt w:val="bullet"/>
      <w:pStyle w:val="Bullet2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D5836"/>
    <w:multiLevelType w:val="multilevel"/>
    <w:tmpl w:val="14F0B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2A6060E9"/>
    <w:multiLevelType w:val="multilevel"/>
    <w:tmpl w:val="D556C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05F13"/>
    <w:multiLevelType w:val="multilevel"/>
    <w:tmpl w:val="6B0876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Letter"/>
      <w:pStyle w:val="NbrTertiaryHeader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lowerRoman"/>
      <w:pStyle w:val="NbrTertiaryHeader"/>
      <w:lvlText w:val="%1.%2.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8" w15:restartNumberingAfterBreak="0">
    <w:nsid w:val="37492D1B"/>
    <w:multiLevelType w:val="hybridMultilevel"/>
    <w:tmpl w:val="305CAECC"/>
    <w:lvl w:ilvl="0" w:tplc="D172A772">
      <w:start w:val="1"/>
      <w:numFmt w:val="bullet"/>
      <w:pStyle w:val="Bullet3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AA0AFD"/>
    <w:multiLevelType w:val="hybridMultilevel"/>
    <w:tmpl w:val="09DA7266"/>
    <w:lvl w:ilvl="0" w:tplc="0B32E39A">
      <w:start w:val="1"/>
      <w:numFmt w:val="bullet"/>
      <w:pStyle w:val="Bullet1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A9B3636"/>
    <w:multiLevelType w:val="hybridMultilevel"/>
    <w:tmpl w:val="F9B2C41A"/>
    <w:lvl w:ilvl="0" w:tplc="92788DC2">
      <w:start w:val="1"/>
      <w:numFmt w:val="decimal"/>
      <w:pStyle w:val="AltNbrSubHead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D2D56D1"/>
    <w:multiLevelType w:val="multilevel"/>
    <w:tmpl w:val="D556C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C91CD2"/>
    <w:multiLevelType w:val="multilevel"/>
    <w:tmpl w:val="14F0B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62A653F2"/>
    <w:multiLevelType w:val="singleLevel"/>
    <w:tmpl w:val="693CB2B0"/>
    <w:lvl w:ilvl="0">
      <w:start w:val="1"/>
      <w:numFmt w:val="bullet"/>
      <w:pStyle w:val="Bullet4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</w:abstractNum>
  <w:abstractNum w:abstractNumId="14" w15:restartNumberingAfterBreak="0">
    <w:nsid w:val="67DA5C7E"/>
    <w:multiLevelType w:val="hybridMultilevel"/>
    <w:tmpl w:val="F41C7E9C"/>
    <w:lvl w:ilvl="0" w:tplc="A860D430">
      <w:start w:val="1"/>
      <w:numFmt w:val="decimal"/>
      <w:pStyle w:val="Question"/>
      <w:lvlText w:val="%1."/>
      <w:lvlJc w:val="left"/>
      <w:pPr>
        <w:tabs>
          <w:tab w:val="num" w:pos="1440"/>
        </w:tabs>
        <w:ind w:left="1440" w:hanging="360"/>
      </w:pPr>
    </w:lvl>
    <w:lvl w:ilvl="1" w:tplc="CCDCC466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6B01D7"/>
    <w:multiLevelType w:val="hybridMultilevel"/>
    <w:tmpl w:val="87A09B2C"/>
    <w:lvl w:ilvl="0" w:tplc="5882EBCE">
      <w:start w:val="1"/>
      <w:numFmt w:val="decimal"/>
      <w:pStyle w:val="AltNbrTertiaryHead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BAA187C"/>
    <w:multiLevelType w:val="multilevel"/>
    <w:tmpl w:val="14F0B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740A05E5"/>
    <w:multiLevelType w:val="hybridMultilevel"/>
    <w:tmpl w:val="BA700626"/>
    <w:lvl w:ilvl="0" w:tplc="4D88D08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9"/>
  </w:num>
  <w:num w:numId="5">
    <w:abstractNumId w:val="4"/>
  </w:num>
  <w:num w:numId="6">
    <w:abstractNumId w:val="14"/>
  </w:num>
  <w:num w:numId="7">
    <w:abstractNumId w:val="7"/>
  </w:num>
  <w:num w:numId="8">
    <w:abstractNumId w:val="2"/>
    <w:lvlOverride w:ilvl="0">
      <w:lvl w:ilvl="0">
        <w:start w:val="1"/>
        <w:numFmt w:val="bullet"/>
        <w:pStyle w:val="Bullet1"/>
        <w:lvlText w:val="·"/>
        <w:legacy w:legacy="1" w:legacySpace="0" w:legacyIndent="216"/>
        <w:lvlJc w:val="left"/>
        <w:pPr>
          <w:ind w:left="1296" w:hanging="216"/>
        </w:pPr>
        <w:rPr>
          <w:rFonts w:ascii="Times" w:hAnsi="Times" w:hint="default"/>
        </w:rPr>
      </w:lvl>
    </w:lvlOverride>
  </w:num>
  <w:num w:numId="9">
    <w:abstractNumId w:val="3"/>
  </w:num>
  <w:num w:numId="10">
    <w:abstractNumId w:val="10"/>
  </w:num>
  <w:num w:numId="11">
    <w:abstractNumId w:val="15"/>
  </w:num>
  <w:num w:numId="12">
    <w:abstractNumId w:val="8"/>
  </w:num>
  <w:num w:numId="13">
    <w:abstractNumId w:val="17"/>
  </w:num>
  <w:num w:numId="14">
    <w:abstractNumId w:val="11"/>
  </w:num>
  <w:num w:numId="15">
    <w:abstractNumId w:val="6"/>
  </w:num>
  <w:num w:numId="16">
    <w:abstractNumId w:val="16"/>
  </w:num>
  <w:num w:numId="17">
    <w:abstractNumId w:val="5"/>
  </w:num>
  <w:num w:numId="18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activeWritingStyle w:appName="MSWord" w:lang="en-US" w:vendorID="64" w:dllVersion="6" w:nlCheck="1" w:checkStyle="1"/>
  <w:activeWritingStyle w:appName="MSWord" w:lang="en-US" w:vendorID="64" w:dllVersion="5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c00,#c90,#09c,#3c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174"/>
    <w:rsid w:val="00000724"/>
    <w:rsid w:val="00034D40"/>
    <w:rsid w:val="00052542"/>
    <w:rsid w:val="00056E9E"/>
    <w:rsid w:val="00060995"/>
    <w:rsid w:val="00060DB5"/>
    <w:rsid w:val="00080C8E"/>
    <w:rsid w:val="00083E0C"/>
    <w:rsid w:val="0008560A"/>
    <w:rsid w:val="00086567"/>
    <w:rsid w:val="00097AD4"/>
    <w:rsid w:val="000D7DB4"/>
    <w:rsid w:val="000E10DC"/>
    <w:rsid w:val="00105735"/>
    <w:rsid w:val="00123E72"/>
    <w:rsid w:val="00151EF6"/>
    <w:rsid w:val="00167150"/>
    <w:rsid w:val="00167955"/>
    <w:rsid w:val="001812BB"/>
    <w:rsid w:val="001813C7"/>
    <w:rsid w:val="00185D71"/>
    <w:rsid w:val="00187A8D"/>
    <w:rsid w:val="00196F3D"/>
    <w:rsid w:val="00197A74"/>
    <w:rsid w:val="001A61F9"/>
    <w:rsid w:val="001C1115"/>
    <w:rsid w:val="001C2263"/>
    <w:rsid w:val="001D6C4C"/>
    <w:rsid w:val="001F06A0"/>
    <w:rsid w:val="001F4FBD"/>
    <w:rsid w:val="001F7B64"/>
    <w:rsid w:val="00205CFF"/>
    <w:rsid w:val="002157BA"/>
    <w:rsid w:val="00216C5D"/>
    <w:rsid w:val="00234BF8"/>
    <w:rsid w:val="00242DCC"/>
    <w:rsid w:val="00250A5F"/>
    <w:rsid w:val="00254146"/>
    <w:rsid w:val="0026587D"/>
    <w:rsid w:val="002726D2"/>
    <w:rsid w:val="00281B2C"/>
    <w:rsid w:val="00282BE4"/>
    <w:rsid w:val="002914DE"/>
    <w:rsid w:val="002B3C7E"/>
    <w:rsid w:val="002B3D64"/>
    <w:rsid w:val="002C1F2C"/>
    <w:rsid w:val="002C2811"/>
    <w:rsid w:val="002C5096"/>
    <w:rsid w:val="002D01AC"/>
    <w:rsid w:val="002F6288"/>
    <w:rsid w:val="003100B3"/>
    <w:rsid w:val="003117F6"/>
    <w:rsid w:val="00313D87"/>
    <w:rsid w:val="00321F18"/>
    <w:rsid w:val="00363671"/>
    <w:rsid w:val="0037344F"/>
    <w:rsid w:val="003A3813"/>
    <w:rsid w:val="003C7174"/>
    <w:rsid w:val="003C7E73"/>
    <w:rsid w:val="00407E38"/>
    <w:rsid w:val="00412403"/>
    <w:rsid w:val="00437DA0"/>
    <w:rsid w:val="00445391"/>
    <w:rsid w:val="00446CC9"/>
    <w:rsid w:val="00447ABF"/>
    <w:rsid w:val="0045122E"/>
    <w:rsid w:val="00456305"/>
    <w:rsid w:val="004728C2"/>
    <w:rsid w:val="00477F1C"/>
    <w:rsid w:val="00494A71"/>
    <w:rsid w:val="004B07A1"/>
    <w:rsid w:val="004C3F9F"/>
    <w:rsid w:val="004D1FC1"/>
    <w:rsid w:val="004D7A51"/>
    <w:rsid w:val="004F22DC"/>
    <w:rsid w:val="004F54BA"/>
    <w:rsid w:val="00506308"/>
    <w:rsid w:val="00522271"/>
    <w:rsid w:val="00531603"/>
    <w:rsid w:val="00557F98"/>
    <w:rsid w:val="0057319F"/>
    <w:rsid w:val="005819CB"/>
    <w:rsid w:val="00593E5A"/>
    <w:rsid w:val="005B08AB"/>
    <w:rsid w:val="005B7B83"/>
    <w:rsid w:val="005C56BE"/>
    <w:rsid w:val="005E4FC9"/>
    <w:rsid w:val="005E53FD"/>
    <w:rsid w:val="005F43C3"/>
    <w:rsid w:val="005F7FF2"/>
    <w:rsid w:val="00600F63"/>
    <w:rsid w:val="006102F5"/>
    <w:rsid w:val="00617731"/>
    <w:rsid w:val="006270D4"/>
    <w:rsid w:val="006505C8"/>
    <w:rsid w:val="00657A71"/>
    <w:rsid w:val="006C2744"/>
    <w:rsid w:val="006C6F59"/>
    <w:rsid w:val="006C7472"/>
    <w:rsid w:val="006D7FE1"/>
    <w:rsid w:val="006E58AB"/>
    <w:rsid w:val="006F0BDC"/>
    <w:rsid w:val="007168A9"/>
    <w:rsid w:val="0072278B"/>
    <w:rsid w:val="0072751C"/>
    <w:rsid w:val="00727990"/>
    <w:rsid w:val="00727E15"/>
    <w:rsid w:val="00744112"/>
    <w:rsid w:val="00754839"/>
    <w:rsid w:val="00761FC0"/>
    <w:rsid w:val="00762B74"/>
    <w:rsid w:val="00772305"/>
    <w:rsid w:val="0078184E"/>
    <w:rsid w:val="00790D0A"/>
    <w:rsid w:val="00791E54"/>
    <w:rsid w:val="007978B8"/>
    <w:rsid w:val="007A3D0F"/>
    <w:rsid w:val="007A70C1"/>
    <w:rsid w:val="007A7293"/>
    <w:rsid w:val="007C24A9"/>
    <w:rsid w:val="007D2126"/>
    <w:rsid w:val="007E0698"/>
    <w:rsid w:val="007F1996"/>
    <w:rsid w:val="007F22A3"/>
    <w:rsid w:val="008051D5"/>
    <w:rsid w:val="0081795F"/>
    <w:rsid w:val="0083784B"/>
    <w:rsid w:val="0084148E"/>
    <w:rsid w:val="00842D21"/>
    <w:rsid w:val="00846A91"/>
    <w:rsid w:val="00884621"/>
    <w:rsid w:val="0088682B"/>
    <w:rsid w:val="008A3DBB"/>
    <w:rsid w:val="008A5FD7"/>
    <w:rsid w:val="008B4B6F"/>
    <w:rsid w:val="008B7DE1"/>
    <w:rsid w:val="008C25B6"/>
    <w:rsid w:val="008C4E77"/>
    <w:rsid w:val="008C68E2"/>
    <w:rsid w:val="008E0946"/>
    <w:rsid w:val="008E6F70"/>
    <w:rsid w:val="00900D8B"/>
    <w:rsid w:val="009079EB"/>
    <w:rsid w:val="009224E9"/>
    <w:rsid w:val="0093177E"/>
    <w:rsid w:val="00955E45"/>
    <w:rsid w:val="00965B78"/>
    <w:rsid w:val="00966B83"/>
    <w:rsid w:val="00993C17"/>
    <w:rsid w:val="009A4189"/>
    <w:rsid w:val="009B294F"/>
    <w:rsid w:val="00A501C9"/>
    <w:rsid w:val="00A539F6"/>
    <w:rsid w:val="00A62841"/>
    <w:rsid w:val="00A672BF"/>
    <w:rsid w:val="00A70A07"/>
    <w:rsid w:val="00A7688F"/>
    <w:rsid w:val="00A80027"/>
    <w:rsid w:val="00A87DDA"/>
    <w:rsid w:val="00A977D0"/>
    <w:rsid w:val="00AA3334"/>
    <w:rsid w:val="00AB7A1F"/>
    <w:rsid w:val="00AC0F95"/>
    <w:rsid w:val="00AE0610"/>
    <w:rsid w:val="00AE4D51"/>
    <w:rsid w:val="00AE4D8E"/>
    <w:rsid w:val="00AF2C96"/>
    <w:rsid w:val="00B01606"/>
    <w:rsid w:val="00B053CC"/>
    <w:rsid w:val="00B17AE3"/>
    <w:rsid w:val="00B2117C"/>
    <w:rsid w:val="00B311F7"/>
    <w:rsid w:val="00B57445"/>
    <w:rsid w:val="00B64E07"/>
    <w:rsid w:val="00B6740B"/>
    <w:rsid w:val="00B75030"/>
    <w:rsid w:val="00B82354"/>
    <w:rsid w:val="00B95A93"/>
    <w:rsid w:val="00BB1DAB"/>
    <w:rsid w:val="00BD427D"/>
    <w:rsid w:val="00C024DE"/>
    <w:rsid w:val="00C34633"/>
    <w:rsid w:val="00C47420"/>
    <w:rsid w:val="00C77E21"/>
    <w:rsid w:val="00C9311A"/>
    <w:rsid w:val="00C94F67"/>
    <w:rsid w:val="00CA4ECB"/>
    <w:rsid w:val="00CA692E"/>
    <w:rsid w:val="00CB0D99"/>
    <w:rsid w:val="00CB3D73"/>
    <w:rsid w:val="00CC1337"/>
    <w:rsid w:val="00CC6E16"/>
    <w:rsid w:val="00CD6443"/>
    <w:rsid w:val="00CD68A1"/>
    <w:rsid w:val="00CE7E04"/>
    <w:rsid w:val="00D01BE6"/>
    <w:rsid w:val="00D156E5"/>
    <w:rsid w:val="00D27C07"/>
    <w:rsid w:val="00D30AE4"/>
    <w:rsid w:val="00D33208"/>
    <w:rsid w:val="00D34A98"/>
    <w:rsid w:val="00D37F13"/>
    <w:rsid w:val="00D4310C"/>
    <w:rsid w:val="00D55CDE"/>
    <w:rsid w:val="00D57C68"/>
    <w:rsid w:val="00D60118"/>
    <w:rsid w:val="00D62A08"/>
    <w:rsid w:val="00D62C0D"/>
    <w:rsid w:val="00D87A99"/>
    <w:rsid w:val="00D97818"/>
    <w:rsid w:val="00DA56A0"/>
    <w:rsid w:val="00DB3B8B"/>
    <w:rsid w:val="00DC0BE0"/>
    <w:rsid w:val="00E03C65"/>
    <w:rsid w:val="00E30041"/>
    <w:rsid w:val="00E402B2"/>
    <w:rsid w:val="00E4655E"/>
    <w:rsid w:val="00E51B13"/>
    <w:rsid w:val="00E7089C"/>
    <w:rsid w:val="00E74FD1"/>
    <w:rsid w:val="00E83A06"/>
    <w:rsid w:val="00EA4C2F"/>
    <w:rsid w:val="00EB4920"/>
    <w:rsid w:val="00EC5E5D"/>
    <w:rsid w:val="00EE1018"/>
    <w:rsid w:val="00F04F56"/>
    <w:rsid w:val="00F44F43"/>
    <w:rsid w:val="00F46603"/>
    <w:rsid w:val="00F5611E"/>
    <w:rsid w:val="00F642CE"/>
    <w:rsid w:val="00F72EAA"/>
    <w:rsid w:val="00F811BC"/>
    <w:rsid w:val="00F954E9"/>
    <w:rsid w:val="00FA6C47"/>
    <w:rsid w:val="00FA75FF"/>
    <w:rsid w:val="00FB15D5"/>
    <w:rsid w:val="00FC69F0"/>
    <w:rsid w:val="00FD41C7"/>
    <w:rsid w:val="00FE0474"/>
    <w:rsid w:val="00FF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00,#c90,#09c,#3cc"/>
    </o:shapedefaults>
    <o:shapelayout v:ext="edit">
      <o:idmap v:ext="edit" data="1"/>
    </o:shapelayout>
  </w:shapeDefaults>
  <w:decimalSymbol w:val="."/>
  <w:listSeparator w:val=","/>
  <w14:docId w14:val="49CA86DF"/>
  <w15:chartTrackingRefBased/>
  <w15:docId w15:val="{DDA0C932-F8E4-4898-BCCE-8CB27A165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semiHidden="1" w:uiPriority="99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rFonts w:ascii="Arial" w:hAnsi="Arial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Heading1"/>
    <w:next w:val="Normal"/>
    <w:qFormat/>
    <w:pPr>
      <w:numPr>
        <w:ilvl w:val="1"/>
        <w:numId w:val="3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qFormat/>
    <w:pPr>
      <w:numPr>
        <w:ilvl w:val="2"/>
        <w:numId w:val="3"/>
      </w:numPr>
      <w:outlineLvl w:val="2"/>
    </w:pPr>
    <w:rPr>
      <w:b w:val="0"/>
      <w:i/>
      <w:sz w:val="22"/>
    </w:rPr>
  </w:style>
  <w:style w:type="paragraph" w:styleId="Heading4">
    <w:name w:val="heading 4"/>
    <w:basedOn w:val="Heading1"/>
    <w:next w:val="Normal"/>
    <w:qFormat/>
    <w:pPr>
      <w:numPr>
        <w:ilvl w:val="3"/>
        <w:numId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rFonts w:ascii="Times" w:hAnsi="Times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0">
    <w:name w:val="Bullet1"/>
    <w:basedOn w:val="Normal"/>
    <w:pPr>
      <w:numPr>
        <w:numId w:val="4"/>
      </w:numPr>
      <w:spacing w:after="60"/>
    </w:pPr>
  </w:style>
  <w:style w:type="paragraph" w:customStyle="1" w:styleId="Bullet2">
    <w:name w:val="Bullet2"/>
    <w:basedOn w:val="Normal"/>
    <w:pPr>
      <w:numPr>
        <w:numId w:val="5"/>
      </w:numPr>
      <w:spacing w:after="60"/>
    </w:pPr>
  </w:style>
  <w:style w:type="paragraph" w:customStyle="1" w:styleId="Bullet3">
    <w:name w:val="Bullet3"/>
    <w:basedOn w:val="Normal"/>
    <w:pPr>
      <w:numPr>
        <w:numId w:val="12"/>
      </w:numPr>
      <w:spacing w:after="60"/>
    </w:pPr>
    <w:rPr>
      <w:szCs w:val="22"/>
    </w:rPr>
  </w:style>
  <w:style w:type="paragraph" w:customStyle="1" w:styleId="Bullet4">
    <w:name w:val="Bullet4"/>
    <w:basedOn w:val="Normal"/>
    <w:pPr>
      <w:numPr>
        <w:numId w:val="1"/>
      </w:numPr>
      <w:spacing w:after="60"/>
    </w:pPr>
    <w:rPr>
      <w:szCs w:val="22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sz w:val="18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character" w:customStyle="1" w:styleId="FooterChar">
    <w:name w:val="Footer Char"/>
    <w:basedOn w:val="DefaultParagraphFont"/>
    <w:rPr>
      <w:rFonts w:ascii="Arial" w:hAnsi="Arial"/>
      <w:sz w:val="16"/>
      <w:lang w:val="en-US" w:eastAsia="en-US" w:bidi="ar-SA"/>
    </w:rPr>
  </w:style>
  <w:style w:type="paragraph" w:customStyle="1" w:styleId="Pseudocode">
    <w:name w:val="Pseudocode"/>
    <w:basedOn w:val="Normal"/>
    <w:pPr>
      <w:spacing w:after="60"/>
      <w:ind w:left="720"/>
    </w:pPr>
    <w:rPr>
      <w:rFonts w:ascii="Courier" w:hAnsi="Courier"/>
    </w:rPr>
  </w:style>
  <w:style w:type="paragraph" w:customStyle="1" w:styleId="SubBodyTextChar">
    <w:name w:val="Sub Body Text Char"/>
    <w:basedOn w:val="Normal"/>
    <w:pPr>
      <w:spacing w:after="120"/>
      <w:ind w:left="360"/>
    </w:pPr>
  </w:style>
  <w:style w:type="paragraph" w:customStyle="1" w:styleId="SubHeader">
    <w:name w:val="SubHeader"/>
    <w:basedOn w:val="Normal"/>
    <w:pPr>
      <w:spacing w:before="60" w:after="60"/>
    </w:pPr>
    <w:rPr>
      <w:rFonts w:ascii="Garamond" w:hAnsi="Garamond"/>
      <w:b/>
      <w:color w:val="5F5F5F"/>
      <w:sz w:val="28"/>
      <w:szCs w:val="28"/>
      <w:u w:val="double" w:color="33CCCC"/>
    </w:rPr>
  </w:style>
  <w:style w:type="paragraph" w:customStyle="1" w:styleId="SuperHeader">
    <w:name w:val="SuperHeader"/>
    <w:basedOn w:val="Heading1"/>
    <w:pPr>
      <w:pageBreakBefore/>
      <w:pBdr>
        <w:bottom w:val="single" w:sz="18" w:space="1" w:color="33CCCC"/>
      </w:pBdr>
      <w:spacing w:before="120"/>
    </w:pPr>
    <w:rPr>
      <w:rFonts w:ascii="Garamond" w:hAnsi="Garamond" w:cs="Times New Roman"/>
      <w:bCs w:val="0"/>
      <w:smallCaps/>
      <w:color w:val="5F5F5F"/>
      <w:kern w:val="0"/>
      <w:sz w:val="36"/>
      <w:szCs w:val="36"/>
      <w:u w:color="00FF00"/>
    </w:rPr>
  </w:style>
  <w:style w:type="paragraph" w:customStyle="1" w:styleId="Tabletext">
    <w:name w:val="Tabletext"/>
    <w:basedOn w:val="Normal"/>
    <w:pPr>
      <w:keepLines/>
    </w:pPr>
  </w:style>
  <w:style w:type="paragraph" w:styleId="TOC1">
    <w:name w:val="toc 1"/>
    <w:basedOn w:val="Normal"/>
    <w:next w:val="Normal"/>
    <w:autoRedefine/>
    <w:uiPriority w:val="39"/>
    <w:pPr>
      <w:tabs>
        <w:tab w:val="right" w:leader="dot" w:pos="9360"/>
      </w:tabs>
      <w:spacing w:before="60" w:after="60"/>
    </w:pPr>
    <w:rPr>
      <w:b/>
      <w:caps/>
    </w:rPr>
  </w:style>
  <w:style w:type="paragraph" w:customStyle="1" w:styleId="TertiaryHeader">
    <w:name w:val="TertiaryHeader"/>
    <w:basedOn w:val="Normal"/>
    <w:pPr>
      <w:spacing w:before="60" w:after="60"/>
      <w:ind w:left="360"/>
    </w:pPr>
    <w:rPr>
      <w:rFonts w:ascii="Garamond" w:hAnsi="Garamond"/>
      <w:b/>
      <w:color w:val="5F5F5F"/>
      <w:szCs w:val="22"/>
      <w:u w:val="single" w:color="33CCCC"/>
    </w:rPr>
  </w:style>
  <w:style w:type="paragraph" w:styleId="Header">
    <w:name w:val="header"/>
    <w:aliases w:val="h"/>
    <w:basedOn w:val="Normal"/>
    <w:pPr>
      <w:tabs>
        <w:tab w:val="center" w:pos="4320"/>
        <w:tab w:val="right" w:pos="8640"/>
      </w:tabs>
    </w:pPr>
    <w:rPr>
      <w:sz w:val="16"/>
    </w:rPr>
  </w:style>
  <w:style w:type="paragraph" w:styleId="TOC2">
    <w:name w:val="toc 2"/>
    <w:basedOn w:val="Normal"/>
    <w:next w:val="Normal"/>
    <w:autoRedefine/>
    <w:uiPriority w:val="39"/>
    <w:pPr>
      <w:ind w:left="220"/>
    </w:pPr>
    <w:rPr>
      <w:smallCaps/>
    </w:rPr>
  </w:style>
  <w:style w:type="paragraph" w:styleId="TOC3">
    <w:name w:val="toc 3"/>
    <w:basedOn w:val="Normal"/>
    <w:next w:val="Normal"/>
    <w:autoRedefine/>
    <w:uiPriority w:val="39"/>
    <w:pPr>
      <w:ind w:left="44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6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8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1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32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54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760"/>
    </w:pPr>
    <w:rPr>
      <w:sz w:val="18"/>
    </w:rPr>
  </w:style>
  <w:style w:type="paragraph" w:styleId="BodyText">
    <w:name w:val="Body Text"/>
    <w:basedOn w:val="Normal"/>
    <w:pPr>
      <w:spacing w:after="120"/>
      <w:ind w:left="720"/>
    </w:p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TableofFigures">
    <w:name w:val="table of figures"/>
    <w:basedOn w:val="Normal"/>
    <w:next w:val="Normal"/>
    <w:semiHidden/>
    <w:pPr>
      <w:ind w:left="440" w:hanging="440"/>
    </w:pPr>
  </w:style>
  <w:style w:type="paragraph" w:customStyle="1" w:styleId="NbrSuperHeader">
    <w:name w:val="Nbr_SuperHeader"/>
    <w:basedOn w:val="SuperHeader"/>
    <w:pPr>
      <w:tabs>
        <w:tab w:val="num" w:pos="360"/>
      </w:tabs>
      <w:ind w:left="360" w:hanging="360"/>
    </w:pPr>
  </w:style>
  <w:style w:type="paragraph" w:customStyle="1" w:styleId="NbrSubHeader">
    <w:name w:val="Nbr_SubHeader"/>
    <w:basedOn w:val="SubHeader"/>
    <w:pPr>
      <w:tabs>
        <w:tab w:val="num" w:pos="720"/>
      </w:tabs>
      <w:ind w:left="720" w:hanging="720"/>
    </w:pPr>
  </w:style>
  <w:style w:type="paragraph" w:customStyle="1" w:styleId="NbrTertiaryHeader">
    <w:name w:val="Nbr_TertiaryHeader"/>
    <w:basedOn w:val="TertiaryHeader"/>
    <w:pPr>
      <w:numPr>
        <w:ilvl w:val="2"/>
        <w:numId w:val="7"/>
      </w:numPr>
    </w:p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 w:line="240" w:lineRule="auto"/>
    </w:pPr>
    <w:rPr>
      <w:rFonts w:ascii="Times New Roman" w:hAnsi="Times New Roman"/>
      <w:color w:val="000000"/>
      <w:sz w:val="24"/>
      <w:szCs w:val="24"/>
    </w:rPr>
  </w:style>
  <w:style w:type="paragraph" w:customStyle="1" w:styleId="Bullet1">
    <w:name w:val="Bullet 1"/>
    <w:basedOn w:val="Normal"/>
    <w:pPr>
      <w:numPr>
        <w:numId w:val="8"/>
      </w:numPr>
      <w:spacing w:before="100"/>
      <w:ind w:left="990" w:right="720" w:hanging="270"/>
    </w:pPr>
    <w:rPr>
      <w:rFonts w:ascii="Book Antiqua" w:hAnsi="Book Antiqua"/>
    </w:rPr>
  </w:style>
  <w:style w:type="paragraph" w:customStyle="1" w:styleId="Normal5">
    <w:name w:val="Normal5"/>
    <w:basedOn w:val="Normal"/>
    <w:pPr>
      <w:ind w:left="720" w:hanging="144"/>
    </w:pPr>
    <w:rPr>
      <w:sz w:val="18"/>
    </w:rPr>
  </w:style>
  <w:style w:type="paragraph" w:customStyle="1" w:styleId="AppName">
    <w:name w:val="AppName"/>
    <w:basedOn w:val="Normal"/>
    <w:pPr>
      <w:spacing w:after="4640"/>
      <w:jc w:val="right"/>
    </w:pPr>
    <w:rPr>
      <w:b/>
      <w:sz w:val="19"/>
    </w:rPr>
  </w:style>
  <w:style w:type="paragraph" w:customStyle="1" w:styleId="BodyText1Italics">
    <w:name w:val="BodyText1 Italics"/>
    <w:basedOn w:val="Normal"/>
    <w:pPr>
      <w:spacing w:before="120"/>
      <w:ind w:left="720"/>
    </w:pPr>
    <w:rPr>
      <w:i/>
    </w:rPr>
  </w:style>
  <w:style w:type="character" w:customStyle="1" w:styleId="Emphasis1">
    <w:name w:val="Emphasis1"/>
    <w:basedOn w:val="DefaultParagraphFont"/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rFonts w:ascii="Times New Roman" w:hAnsi="Times New Roman"/>
      <w:iCs/>
      <w:color w:val="000000"/>
    </w:rPr>
  </w:style>
  <w:style w:type="paragraph" w:styleId="BodyTextIndent">
    <w:name w:val="Body Text Indent"/>
    <w:basedOn w:val="Normal"/>
    <w:pPr>
      <w:widowControl/>
      <w:spacing w:line="240" w:lineRule="auto"/>
      <w:ind w:left="-18"/>
    </w:pPr>
    <w:rPr>
      <w:rFonts w:ascii="Times New Roman" w:hAnsi="Times New Roman"/>
    </w:r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character" w:customStyle="1" w:styleId="CODE">
    <w:name w:val="CODE"/>
    <w:rPr>
      <w:rFonts w:ascii="Courier New" w:hAnsi="Courier New"/>
      <w:sz w:val="20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maintext1">
    <w:name w:val="maintext1"/>
    <w:basedOn w:val="DefaultParagraphFont"/>
    <w:rPr>
      <w:rFonts w:ascii="Verdana" w:hAnsi="Verdana" w:hint="default"/>
      <w:color w:val="666666"/>
      <w:sz w:val="16"/>
      <w:szCs w:val="16"/>
    </w:rPr>
  </w:style>
  <w:style w:type="paragraph" w:customStyle="1" w:styleId="Achievement">
    <w:name w:val="Achievement"/>
    <w:basedOn w:val="Normal"/>
    <w:pPr>
      <w:numPr>
        <w:numId w:val="9"/>
      </w:numPr>
    </w:pPr>
  </w:style>
  <w:style w:type="character" w:customStyle="1" w:styleId="SubBodyTextCharChar">
    <w:name w:val="Sub Body Text Char Char"/>
    <w:basedOn w:val="DefaultParagraphFont"/>
    <w:rPr>
      <w:rFonts w:ascii="Arial" w:hAnsi="Arial"/>
      <w:sz w:val="22"/>
      <w:lang w:val="en-US" w:eastAsia="en-US" w:bidi="ar-SA"/>
    </w:rPr>
  </w:style>
  <w:style w:type="paragraph" w:styleId="FootnoteText">
    <w:name w:val="footnote text"/>
    <w:basedOn w:val="Normal"/>
    <w:semiHidden/>
    <w:pPr>
      <w:widowControl/>
      <w:spacing w:line="240" w:lineRule="auto"/>
    </w:p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</w:rPr>
  </w:style>
  <w:style w:type="paragraph" w:styleId="CommentText">
    <w:name w:val="annotation text"/>
    <w:basedOn w:val="Normal"/>
    <w:semiHidden/>
    <w:rPr>
      <w:rFonts w:ascii="Times New Roman" w:hAnsi="Times New Roman"/>
    </w:rPr>
  </w:style>
  <w:style w:type="paragraph" w:customStyle="1" w:styleId="4thLevelHeader">
    <w:name w:val="4th Level Header"/>
    <w:basedOn w:val="SubBodyTextChar"/>
    <w:pPr>
      <w:ind w:left="720"/>
    </w:pPr>
    <w:rPr>
      <w:rFonts w:ascii="Garamond" w:hAnsi="Garamond"/>
      <w:b/>
      <w:color w:val="5F5F5F"/>
      <w:szCs w:val="22"/>
    </w:rPr>
  </w:style>
  <w:style w:type="paragraph" w:customStyle="1" w:styleId="4thLevelBody">
    <w:name w:val="4th Level Body"/>
    <w:basedOn w:val="SubBodyTextChar"/>
    <w:pPr>
      <w:ind w:left="720"/>
    </w:pPr>
  </w:style>
  <w:style w:type="paragraph" w:customStyle="1" w:styleId="SubBodyText">
    <w:name w:val="Sub Body Text"/>
    <w:basedOn w:val="Normal"/>
    <w:pPr>
      <w:spacing w:after="120"/>
      <w:ind w:left="360"/>
    </w:pPr>
  </w:style>
  <w:style w:type="paragraph" w:customStyle="1" w:styleId="AltNbrSubHeader">
    <w:name w:val="Alt_Nbr_SubHeader"/>
    <w:basedOn w:val="SubHeader"/>
    <w:pPr>
      <w:numPr>
        <w:numId w:val="10"/>
      </w:numPr>
    </w:pPr>
    <w:rPr>
      <w:rFonts w:cs="Arial"/>
      <w:sz w:val="22"/>
      <w:szCs w:val="22"/>
    </w:rPr>
  </w:style>
  <w:style w:type="paragraph" w:customStyle="1" w:styleId="AltNbrTertiaryHeader">
    <w:name w:val="Alt_Nbr_TertiaryHeader"/>
    <w:basedOn w:val="TertiaryHeader"/>
    <w:pPr>
      <w:numPr>
        <w:numId w:val="11"/>
      </w:numPr>
    </w:pPr>
    <w:rPr>
      <w:rFonts w:cs="Arial"/>
    </w:rPr>
  </w:style>
  <w:style w:type="paragraph" w:styleId="ListNumber">
    <w:name w:val="List Number"/>
    <w:basedOn w:val="Normal"/>
    <w:pPr>
      <w:numPr>
        <w:numId w:val="13"/>
      </w:numPr>
      <w:spacing w:after="120"/>
    </w:pPr>
  </w:style>
  <w:style w:type="paragraph" w:customStyle="1" w:styleId="n">
    <w:name w:val="n"/>
    <w:basedOn w:val="Bullet2"/>
  </w:style>
  <w:style w:type="paragraph" w:customStyle="1" w:styleId="Question">
    <w:name w:val="Question"/>
    <w:basedOn w:val="Normal"/>
    <w:pPr>
      <w:numPr>
        <w:numId w:val="6"/>
      </w:numPr>
    </w:pPr>
  </w:style>
  <w:style w:type="paragraph" w:styleId="BalloonText">
    <w:name w:val="Balloon Text"/>
    <w:basedOn w:val="Normal"/>
    <w:link w:val="BalloonTextChar"/>
    <w:rsid w:val="005F7FF2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ListNumberIndent">
    <w:name w:val="List Number Indent"/>
    <w:basedOn w:val="ListNumber"/>
    <w:pPr>
      <w:numPr>
        <w:numId w:val="2"/>
      </w:numPr>
    </w:pPr>
    <w:rPr>
      <w:iCs/>
    </w:rPr>
  </w:style>
  <w:style w:type="character" w:customStyle="1" w:styleId="BalloonTextChar">
    <w:name w:val="Balloon Text Char"/>
    <w:basedOn w:val="DefaultParagraphFont"/>
    <w:link w:val="BalloonText"/>
    <w:rsid w:val="005F7FF2"/>
    <w:rPr>
      <w:rFonts w:ascii="Segoe UI" w:hAnsi="Segoe UI" w:cs="Segoe UI"/>
      <w:sz w:val="18"/>
      <w:szCs w:val="18"/>
    </w:rPr>
  </w:style>
  <w:style w:type="character" w:customStyle="1" w:styleId="code0">
    <w:name w:val="code"/>
    <w:basedOn w:val="DefaultParagraphFont"/>
    <w:rsid w:val="006505C8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05C8"/>
    <w:rPr>
      <w:rFonts w:ascii="Courier New" w:hAnsi="Courier New" w:cs="Courier New"/>
    </w:rPr>
  </w:style>
  <w:style w:type="character" w:customStyle="1" w:styleId="input">
    <w:name w:val="input"/>
    <w:basedOn w:val="DefaultParagraphFont"/>
    <w:rsid w:val="006505C8"/>
  </w:style>
  <w:style w:type="character" w:styleId="Strong">
    <w:name w:val="Strong"/>
    <w:basedOn w:val="DefaultParagraphFont"/>
    <w:uiPriority w:val="22"/>
    <w:qFormat/>
    <w:rsid w:val="006505C8"/>
    <w:rPr>
      <w:b/>
      <w:bCs/>
    </w:rPr>
  </w:style>
  <w:style w:type="paragraph" w:styleId="ListParagraph">
    <w:name w:val="List Paragraph"/>
    <w:basedOn w:val="Normal"/>
    <w:uiPriority w:val="34"/>
    <w:qFormat/>
    <w:rsid w:val="006505C8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unresolvedlink">
    <w:name w:val="unresolvedlink"/>
    <w:basedOn w:val="DefaultParagraphFont"/>
    <w:rsid w:val="00955E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1792">
              <w:marLeft w:val="0"/>
              <w:marRight w:val="0"/>
              <w:marTop w:val="0"/>
              <w:marBottom w:val="180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122895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6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88620">
              <w:marLeft w:val="0"/>
              <w:marRight w:val="0"/>
              <w:marTop w:val="0"/>
              <w:marBottom w:val="180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22822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5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8092">
              <w:marLeft w:val="0"/>
              <w:marRight w:val="0"/>
              <w:marTop w:val="0"/>
              <w:marBottom w:val="180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38930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2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00518">
              <w:marLeft w:val="0"/>
              <w:marRight w:val="0"/>
              <w:marTop w:val="0"/>
              <w:marBottom w:val="180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854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22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78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meck-tfs.visualstudio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Scana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Scana Template.dot</Template>
  <TotalTime>1702</TotalTime>
  <Pages>20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Meck County Transportation VSS Config and Build Process</vt:lpstr>
    </vt:vector>
  </TitlesOfParts>
  <Company>Extreme Logic</Company>
  <LinksUpToDate>false</LinksUpToDate>
  <CharactersWithSpaces>2942</CharactersWithSpaces>
  <SharedDoc>false</SharedDoc>
  <HLinks>
    <vt:vector size="48" baseType="variant"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_Toc264893296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_Toc264893295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_Toc264893294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_Toc264893293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_Toc264893292</vt:lpwstr>
      </vt:variant>
      <vt:variant>
        <vt:i4>1245245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_Toc264893291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_Toc264893290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_Toc264893289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Meck County Transportation VSS Config and Build Process</dc:title>
  <dc:subject>Mecklenburg County Transportation</dc:subject>
  <dc:creator>Brian Sturgill</dc:creator>
  <cp:keywords/>
  <dc:description/>
  <cp:lastModifiedBy>Garcia, Elliot</cp:lastModifiedBy>
  <cp:revision>23</cp:revision>
  <cp:lastPrinted>2015-06-08T17:12:00Z</cp:lastPrinted>
  <dcterms:created xsi:type="dcterms:W3CDTF">2019-07-01T13:29:00Z</dcterms:created>
  <dcterms:modified xsi:type="dcterms:W3CDTF">2019-07-02T18:06:00Z</dcterms:modified>
</cp:coreProperties>
</file>